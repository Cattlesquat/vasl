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rPr>
          <w:noProof/>
          <w:color w:val="775F55" w:themeColor="text2"/>
          <w:sz w:val="32"/>
          <w:szCs w:val="32"/>
        </w:rPr>
      </w:sdtEndPr>
      <w:sdtContent>
        <w:p w14:paraId="04BF7215" w14:textId="77777777"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14:anchorId="3991B2EF" wp14:editId="258A5E55">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676AE" w14:textId="77777777" w:rsidR="009003CC" w:rsidRDefault="009003CC">
                                <w:pPr>
                                  <w:pStyle w:val="Logo"/>
                                </w:pPr>
                                <w:bookmarkStart w:id="0" w:name="_GoBack"/>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bookmarkEnd w:id="0"/>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91B2EF"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14:paraId="302676AE" w14:textId="77777777" w:rsidR="009003CC" w:rsidRDefault="009003CC">
                          <w:pPr>
                            <w:pStyle w:val="Logo"/>
                          </w:pPr>
                          <w:bookmarkStart w:id="1" w:name="_GoBack"/>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bookmarkEnd w:id="1"/>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14:anchorId="48519EBF" wp14:editId="7E43E43E">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FC441" w14:textId="76C9250E" w:rsidR="009003CC" w:rsidRDefault="009003CC">
                                <w:pPr>
                                  <w:pStyle w:val="Subtitle"/>
                                </w:pPr>
                                <w:r>
                                  <w:t>Version 1.</w:t>
                                </w:r>
                                <w:r w:rsidR="00B611EC">
                                  <w:t>4</w:t>
                                </w:r>
                              </w:p>
                              <w:sdt>
                                <w:sdtPr>
                                  <w:alias w:val="Date"/>
                                  <w:tag w:val=""/>
                                  <w:id w:val="-340846552"/>
                                  <w:dataBinding w:prefixMappings="xmlns:ns0='http://schemas.microsoft.com/office/2006/coverPageProps' " w:xpath="/ns0:CoverPageProperties[1]/ns0:PublishDate[1]" w:storeItemID="{55AF091B-3C7A-41E3-B477-F2FDAA23CFDA}"/>
                                  <w:date w:fullDate="2018-03-01T00:00:00Z">
                                    <w:dateFormat w:val="MMMM d, yyyy"/>
                                    <w:lid w:val="en-US"/>
                                    <w:storeMappedDataAs w:val="dateTime"/>
                                    <w:calendar w:val="gregorian"/>
                                  </w:date>
                                </w:sdtPr>
                                <w:sdtEndPr/>
                                <w:sdtContent>
                                  <w:p w14:paraId="0BC8E229" w14:textId="0AA74FFE" w:rsidR="009003CC" w:rsidRDefault="00B611EC">
                                    <w:pPr>
                                      <w:pStyle w:val="Subtitle"/>
                                    </w:pPr>
                                    <w:r>
                                      <w:t>March</w:t>
                                    </w:r>
                                    <w:r w:rsidR="007A7B7C">
                                      <w:t xml:space="preserve"> 1, 201</w:t>
                                    </w:r>
                                    <w:r>
                                      <w:t>8</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8519EBF"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14:paraId="656FC441" w14:textId="76C9250E" w:rsidR="009003CC" w:rsidRDefault="009003CC">
                          <w:pPr>
                            <w:pStyle w:val="Subtitle"/>
                          </w:pPr>
                          <w:r>
                            <w:t>Version 1.</w:t>
                          </w:r>
                          <w:r w:rsidR="00B611EC">
                            <w:t>4</w:t>
                          </w:r>
                        </w:p>
                        <w:sdt>
                          <w:sdtPr>
                            <w:alias w:val="Date"/>
                            <w:tag w:val=""/>
                            <w:id w:val="-340846552"/>
                            <w:dataBinding w:prefixMappings="xmlns:ns0='http://schemas.microsoft.com/office/2006/coverPageProps' " w:xpath="/ns0:CoverPageProperties[1]/ns0:PublishDate[1]" w:storeItemID="{55AF091B-3C7A-41E3-B477-F2FDAA23CFDA}"/>
                            <w:date w:fullDate="2018-03-01T00:00:00Z">
                              <w:dateFormat w:val="MMMM d, yyyy"/>
                              <w:lid w:val="en-US"/>
                              <w:storeMappedDataAs w:val="dateTime"/>
                              <w:calendar w:val="gregorian"/>
                            </w:date>
                          </w:sdtPr>
                          <w:sdtEndPr/>
                          <w:sdtContent>
                            <w:p w14:paraId="0BC8E229" w14:textId="0AA74FFE" w:rsidR="009003CC" w:rsidRDefault="00B611EC">
                              <w:pPr>
                                <w:pStyle w:val="Subtitle"/>
                              </w:pPr>
                              <w:r>
                                <w:t>March</w:t>
                              </w:r>
                              <w:r w:rsidR="007A7B7C">
                                <w:t xml:space="preserve"> 1, 201</w:t>
                              </w:r>
                              <w:r>
                                <w:t>8</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14:anchorId="0D981D15" wp14:editId="1FA05A2A">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B033" w14:textId="77777777" w:rsidR="009003CC" w:rsidRDefault="009003CC">
                                <w:pPr>
                                  <w:pStyle w:val="Contactinfo"/>
                                </w:pPr>
                                <w:r>
                                  <w:t>prepared by doug rimmer</w:t>
                                </w:r>
                              </w:p>
                              <w:p w14:paraId="4896551E" w14:textId="77777777" w:rsidR="009003CC" w:rsidRDefault="005865F3">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865F3">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w14:anchorId="0D981D15"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14:paraId="298AB033" w14:textId="77777777" w:rsidR="009003CC" w:rsidRDefault="009003CC">
                          <w:pPr>
                            <w:pStyle w:val="Contactinfo"/>
                          </w:pPr>
                          <w:r>
                            <w:t>prepared by doug rimmer</w:t>
                          </w:r>
                        </w:p>
                        <w:p w14:paraId="4896551E" w14:textId="77777777" w:rsidR="009003CC" w:rsidRDefault="005865F3">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865F3">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14:anchorId="65AFC530" wp14:editId="232CAAA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E49F4"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2"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F885324" w14:textId="77777777" w:rsidR="000D3A90" w:rsidRDefault="00E42904" w:rsidP="00C81022">
          <w:pPr>
            <w:pStyle w:val="Heading1"/>
            <w:jc w:val="both"/>
          </w:pPr>
          <w:r>
            <w:t>getting started with vasl development</w:t>
          </w:r>
        </w:p>
      </w:sdtContent>
    </w:sdt>
    <w:bookmarkEnd w:id="2" w:displacedByCustomXml="prev"/>
    <w:p w14:paraId="6BEA58CD" w14:textId="77777777" w:rsidR="004C3954" w:rsidRDefault="004C3954">
      <w:pPr>
        <w:spacing w:before="0" w:after="240" w:line="252" w:lineRule="auto"/>
        <w:ind w:left="0" w:right="0"/>
      </w:pPr>
    </w:p>
    <w:p w14:paraId="185DB0AD" w14:textId="77777777"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14:paraId="5D4FAE98" w14:textId="77777777" w:rsidR="004C3954" w:rsidRPr="004C3954" w:rsidRDefault="005865F3">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4E9DD93" w14:textId="77777777" w:rsidR="004C3954" w:rsidRPr="004C3954" w:rsidRDefault="005865F3">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2AE640DF" w14:textId="77777777" w:rsidR="004C3954" w:rsidRPr="004C3954" w:rsidRDefault="005865F3">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E537723" w14:textId="77777777" w:rsidR="004C3954" w:rsidRPr="004C3954" w:rsidRDefault="005865F3">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14:paraId="430E6889" w14:textId="77777777" w:rsidR="004C3954" w:rsidRPr="004C3954" w:rsidRDefault="005865F3">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14:paraId="1ACD1C0D" w14:textId="77777777" w:rsidR="004C3954" w:rsidRPr="004C3954" w:rsidRDefault="005865F3">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14:paraId="49B9CEC0" w14:textId="77777777" w:rsidR="004C3954" w:rsidRPr="004C3954" w:rsidRDefault="005865F3">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14:paraId="783D8625" w14:textId="77777777" w:rsidR="004C3954" w:rsidRPr="004C3954" w:rsidRDefault="005865F3">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14:paraId="6B5036F2" w14:textId="77777777"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3"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F58C557" w14:textId="77777777"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3" w:displacedByCustomXml="prev"/>
    <w:p w14:paraId="0B979C4F" w14:textId="77777777" w:rsidR="000D3A90" w:rsidRDefault="00967C53" w:rsidP="004C3954">
      <w:pPr>
        <w:pStyle w:val="Heading2"/>
        <w:jc w:val="both"/>
      </w:pPr>
      <w:bookmarkStart w:id="4" w:name="_Toc430603396"/>
      <w:r>
        <w:t>document overview</w:t>
      </w:r>
      <w:bookmarkEnd w:id="4"/>
    </w:p>
    <w:p w14:paraId="5254465C" w14:textId="77777777" w:rsidR="00967C53" w:rsidRDefault="00401295" w:rsidP="00C81022">
      <w:pPr>
        <w:jc w:val="both"/>
      </w:pPr>
      <w:r>
        <w:t>This document provides instructions on</w:t>
      </w:r>
      <w:r w:rsidRPr="00401295">
        <w:t xml:space="preserve"> obtaining, installing, and using </w:t>
      </w:r>
      <w:proofErr w:type="gramStart"/>
      <w:r w:rsidRPr="00401295">
        <w:t>a number of</w:t>
      </w:r>
      <w:proofErr w:type="gramEnd"/>
      <w:r w:rsidRPr="00401295">
        <w:t xml:space="preserve"> tools necessary to enable VASL development.</w:t>
      </w:r>
    </w:p>
    <w:p w14:paraId="061C1217" w14:textId="77777777" w:rsidR="00401295" w:rsidRDefault="00401295" w:rsidP="00C81022">
      <w:pPr>
        <w:jc w:val="both"/>
      </w:pPr>
      <w:r>
        <w:t xml:space="preserve">This is a multi-step process involving </w:t>
      </w:r>
      <w:proofErr w:type="gramStart"/>
      <w:r>
        <w:t>a number of</w:t>
      </w:r>
      <w:proofErr w:type="gramEnd"/>
      <w:r>
        <w:t xml:space="preserve"> separate tools and products and can appear quite complex. This document tries to provide sufficient detail to allow those interested to get up and running on their own. In the event of problems requiring assistance, contact information is provided. </w:t>
      </w:r>
    </w:p>
    <w:p w14:paraId="7DEEA796" w14:textId="77777777"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14:paraId="47A01E47" w14:textId="77777777"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14:paraId="64B65C23" w14:textId="77777777" w:rsidR="00FF3EE7" w:rsidRDefault="00FF3EE7" w:rsidP="00C81022">
      <w:pPr>
        <w:pStyle w:val="Heading2"/>
        <w:jc w:val="both"/>
      </w:pPr>
      <w:bookmarkStart w:id="5" w:name="_Toc430603397"/>
      <w:r>
        <w:t>getting started overview</w:t>
      </w:r>
      <w:bookmarkEnd w:id="5"/>
    </w:p>
    <w:p w14:paraId="42F99C75" w14:textId="77777777"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t>In order to</w:t>
      </w:r>
      <w:proofErr w:type="gramEnd"/>
      <w:r>
        <w:t xml:space="preserve">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14:paraId="7CF40400" w14:textId="77777777"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14:paraId="384A697D" w14:textId="77777777"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14:paraId="19BDB30F" w14:textId="77777777" w:rsidR="00210E17" w:rsidRDefault="00C924A1" w:rsidP="00C81022">
      <w:pPr>
        <w:jc w:val="both"/>
      </w:pPr>
      <w:r>
        <w:t xml:space="preserve">To </w:t>
      </w:r>
      <w:proofErr w:type="gramStart"/>
      <w:r>
        <w:t>actually develop</w:t>
      </w:r>
      <w:proofErr w:type="gramEnd"/>
      <w:r>
        <w:t xml:space="preserve"> new code requires an </w:t>
      </w:r>
      <w:r w:rsidR="00210E17">
        <w:t>Integrated Development Environment (IDE)</w:t>
      </w:r>
      <w:r>
        <w:t xml:space="preserve">. </w:t>
      </w:r>
      <w:r w:rsidR="00210E17">
        <w:t xml:space="preserve">Several IDE’s can be used to </w:t>
      </w:r>
      <w:proofErr w:type="gramStart"/>
      <w:r w:rsidR="00210E17">
        <w:t>provide</w:t>
      </w:r>
      <w:proofErr w:type="gramEnd"/>
      <w:r w:rsidR="00210E17">
        <w:t xml:space="preserve"> an</w:t>
      </w:r>
      <w:r>
        <w:t>d this d</w:t>
      </w:r>
      <w:r w:rsidR="00210E17">
        <w:t xml:space="preserve">ocument provides instructions for </w:t>
      </w:r>
      <w:r w:rsidR="00F4240E">
        <w:t xml:space="preserve">one </w:t>
      </w:r>
      <w:r w:rsidR="00210E17">
        <w:t>of them: IntelliJ</w:t>
      </w:r>
      <w:r w:rsidR="00F4240E">
        <w:t>.</w:t>
      </w:r>
      <w:r w:rsidR="00210E17">
        <w:t xml:space="preserve"> </w:t>
      </w:r>
    </w:p>
    <w:p w14:paraId="1D8B0757" w14:textId="080295D3" w:rsidR="00210E17" w:rsidRDefault="00210E17" w:rsidP="00C81022">
      <w:pPr>
        <w:jc w:val="both"/>
      </w:pPr>
      <w:proofErr w:type="gramStart"/>
      <w:r>
        <w:t>In order to</w:t>
      </w:r>
      <w:proofErr w:type="gramEnd"/>
      <w:r>
        <w:t xml:space="preserve">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14:paraId="663A63B1" w14:textId="1F329508" w:rsidR="009D0FB1" w:rsidRDefault="009D0FB1" w:rsidP="00C81022">
      <w:pPr>
        <w:jc w:val="both"/>
      </w:pPr>
      <w:r>
        <w:t>While many of the above tools can be purchased, all have “community” or free-access versions that can be used for VASL development. No purchases are necessary.</w:t>
      </w:r>
    </w:p>
    <w:p w14:paraId="79A5539E" w14:textId="77777777"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w:t>
      </w:r>
      <w:proofErr w:type="gramStart"/>
      <w:r w:rsidR="002F6C62">
        <w:t>all of</w:t>
      </w:r>
      <w:proofErr w:type="gramEnd"/>
      <w:r w:rsidR="002F6C62">
        <w:t xml:space="preserve"> the above-mentioned tools.</w:t>
      </w:r>
    </w:p>
    <w:p w14:paraId="5685CB62" w14:textId="77777777" w:rsidR="00967C53" w:rsidRPr="00E42904" w:rsidRDefault="007E7766" w:rsidP="00C81022">
      <w:pPr>
        <w:pStyle w:val="Heading2"/>
        <w:jc w:val="both"/>
      </w:pPr>
      <w:bookmarkStart w:id="6" w:name="_Toc430603398"/>
      <w:r>
        <w:t xml:space="preserve">1.0 </w:t>
      </w:r>
      <w:r w:rsidR="00B7489A">
        <w:t>vasl and vassal</w:t>
      </w:r>
      <w:bookmarkEnd w:id="6"/>
    </w:p>
    <w:p w14:paraId="65D85986" w14:textId="77777777" w:rsidR="000D3A90" w:rsidRDefault="007E7766" w:rsidP="00C81022">
      <w:pPr>
        <w:pStyle w:val="Heading3"/>
        <w:jc w:val="both"/>
      </w:pPr>
      <w:r>
        <w:t>1.1 The vasl Module</w:t>
      </w:r>
    </w:p>
    <w:p w14:paraId="37EF4B3D" w14:textId="77777777"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w:t>
      </w:r>
      <w:proofErr w:type="gramStart"/>
      <w:r w:rsidR="00FF3EE7" w:rsidRPr="00FF3EE7">
        <w:t>and also</w:t>
      </w:r>
      <w:proofErr w:type="gramEnd"/>
      <w:r w:rsidR="00FF3EE7" w:rsidRPr="00FF3EE7">
        <w:t xml:space="preserve"> available from </w:t>
      </w:r>
      <w:hyperlink r:id="rId13" w:history="1">
        <w:r w:rsidR="00FF3EE7" w:rsidRPr="00510C91">
          <w:rPr>
            <w:color w:val="00B0F0"/>
          </w:rPr>
          <w:t>http://www.opensource.org</w:t>
        </w:r>
      </w:hyperlink>
      <w:r w:rsidR="00FF3EE7" w:rsidRPr="00FF3EE7">
        <w:t>.</w:t>
      </w:r>
    </w:p>
    <w:p w14:paraId="722629AA" w14:textId="77777777" w:rsidR="000D3A90" w:rsidRDefault="00061851" w:rsidP="00C81022">
      <w:pPr>
        <w:pStyle w:val="Heading3"/>
        <w:jc w:val="both"/>
      </w:pPr>
      <w:r>
        <w:lastRenderedPageBreak/>
        <w:t>1.2 The Vassal engine</w:t>
      </w:r>
    </w:p>
    <w:p w14:paraId="3D195C0A" w14:textId="77777777" w:rsidR="00A445B2" w:rsidRDefault="00A445B2" w:rsidP="00C81022">
      <w:pPr>
        <w:jc w:val="both"/>
      </w:pPr>
      <w:r>
        <w:t xml:space="preserve">VASSAL is a standalone application which is used in conjunction with modules such as VASL to provide game interfaces. Neither VASSAL nor any of its modules is a complete </w:t>
      </w:r>
      <w:proofErr w:type="gramStart"/>
      <w:r>
        <w:t>game in itself</w:t>
      </w:r>
      <w:proofErr w:type="gramEnd"/>
      <w:r>
        <w:t>. Both VASSAL and a game module are required</w:t>
      </w:r>
      <w:r w:rsidR="00BA50B4">
        <w:t xml:space="preserve"> </w:t>
      </w:r>
      <w:proofErr w:type="gramStart"/>
      <w:r w:rsidR="00BA50B4">
        <w:t>in order to</w:t>
      </w:r>
      <w:proofErr w:type="gramEnd"/>
      <w:r w:rsidR="00BA50B4">
        <w:t xml:space="preserve"> play</w:t>
      </w:r>
      <w:r>
        <w:t xml:space="preserve">. </w:t>
      </w:r>
    </w:p>
    <w:p w14:paraId="10ECBA16" w14:textId="77777777" w:rsidR="00510C91" w:rsidRPr="00AF0EBF" w:rsidRDefault="00AF0EBF" w:rsidP="001256C4">
      <w:pPr>
        <w:pStyle w:val="Heading4"/>
        <w:ind w:left="720"/>
      </w:pPr>
      <w:bookmarkStart w:id="7" w:name="_1.2.1_VASSAL_under"/>
      <w:bookmarkEnd w:id="7"/>
      <w:r w:rsidRPr="001256C4">
        <w:rPr>
          <w:b/>
          <w:color w:val="002060"/>
        </w:rPr>
        <w:t>1.2.1 VASSAL under the covers: why you need it and what it does</w:t>
      </w:r>
    </w:p>
    <w:p w14:paraId="64AB9849" w14:textId="77777777"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14:paraId="25FE0E80" w14:textId="77777777"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14:paraId="1E7F0025" w14:textId="77777777" w:rsidR="00AF0EBF" w:rsidRDefault="00AF0EBF" w:rsidP="00C81022">
      <w:pPr>
        <w:ind w:left="720"/>
        <w:jc w:val="both"/>
      </w:pPr>
      <w:r w:rsidRPr="00D74449">
        <w:t xml:space="preserve">VASL "development" could </w:t>
      </w:r>
      <w:r>
        <w:t>involve</w:t>
      </w:r>
      <w:r w:rsidRPr="00D74449">
        <w:t xml:space="preserve"> either of the above</w:t>
      </w:r>
      <w:r>
        <w:t>.</w:t>
      </w:r>
    </w:p>
    <w:p w14:paraId="09355566" w14:textId="77777777" w:rsidR="00BA50B4" w:rsidRPr="001256C4" w:rsidRDefault="00BA50B4" w:rsidP="001256C4">
      <w:pPr>
        <w:pStyle w:val="Heading4"/>
        <w:ind w:left="720"/>
        <w:jc w:val="both"/>
        <w:rPr>
          <w:b/>
          <w:color w:val="002060"/>
        </w:rPr>
      </w:pPr>
      <w:r w:rsidRPr="001256C4">
        <w:rPr>
          <w:b/>
          <w:color w:val="002060"/>
        </w:rPr>
        <w:t xml:space="preserve">1.2.2 VASSAL Module documentation </w:t>
      </w:r>
    </w:p>
    <w:p w14:paraId="5E19E83E" w14:textId="77777777"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14:paraId="22EF8996" w14:textId="77777777"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14:paraId="5A7E0B05" w14:textId="77777777"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xml:space="preserve">). </w:t>
      </w:r>
      <w:proofErr w:type="gramStart"/>
      <w:r>
        <w:t>I</w:t>
      </w:r>
      <w:r w:rsidR="0043193E">
        <w:t>n</w:t>
      </w:r>
      <w:r>
        <w:t xml:space="preserve"> order to</w:t>
      </w:r>
      <w:proofErr w:type="gramEnd"/>
      <w:r>
        <w:t xml:space="preserve">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14:paraId="30799C41" w14:textId="77777777"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14:paraId="446C307F" w14:textId="77777777"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14:paraId="058D4B89" w14:textId="3BEFFD7E" w:rsidR="000D3A90" w:rsidRDefault="00061851" w:rsidP="00C81022">
      <w:pPr>
        <w:pStyle w:val="Heading2"/>
        <w:jc w:val="both"/>
      </w:pPr>
      <w:bookmarkStart w:id="8" w:name="_Toc430603399"/>
      <w:r>
        <w:t xml:space="preserve">2.0 </w:t>
      </w:r>
      <w:r w:rsidR="00B7489A">
        <w:t xml:space="preserve">getting the underlying tools: </w:t>
      </w:r>
      <w:r w:rsidR="00F7138B">
        <w:t>S</w:t>
      </w:r>
      <w:r w:rsidR="00B7489A">
        <w:t>dk</w:t>
      </w:r>
      <w:bookmarkEnd w:id="8"/>
    </w:p>
    <w:p w14:paraId="1897809E" w14:textId="1AD9CD5B" w:rsidR="000D3A90" w:rsidRDefault="00061851" w:rsidP="00C81022">
      <w:pPr>
        <w:pStyle w:val="Heading3"/>
        <w:jc w:val="both"/>
      </w:pPr>
      <w:r>
        <w:t xml:space="preserve">2.1 setting up The Java </w:t>
      </w:r>
      <w:r w:rsidR="007A434B">
        <w:t xml:space="preserve">SOFTWARE </w:t>
      </w:r>
      <w:r>
        <w:t>development kit (</w:t>
      </w:r>
      <w:r w:rsidR="00F7138B">
        <w:t>S</w:t>
      </w:r>
      <w:r>
        <w:t>DK)</w:t>
      </w:r>
    </w:p>
    <w:p w14:paraId="072DE992" w14:textId="1D25041F" w:rsidR="00BC639C" w:rsidRDefault="005865F3"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w:t>
      </w:r>
      <w:proofErr w:type="gramStart"/>
      <w:r w:rsidR="00D74449">
        <w:t>In order to</w:t>
      </w:r>
      <w:proofErr w:type="gramEnd"/>
      <w:r w:rsidR="00D74449">
        <w:t xml:space="preserve"> be able to use Java code from within VASL, a Java </w:t>
      </w:r>
      <w:r w:rsidR="007A434B">
        <w:t xml:space="preserve">Software </w:t>
      </w:r>
      <w:r w:rsidR="00D74449">
        <w:t xml:space="preserve">Development Kit </w:t>
      </w:r>
      <w:r w:rsidR="0037255C">
        <w:t>(</w:t>
      </w:r>
      <w:r w:rsidR="007A434B">
        <w:t>S</w:t>
      </w:r>
      <w:r w:rsidR="0037255C">
        <w:t xml:space="preserve">DK) </w:t>
      </w:r>
      <w:r w:rsidR="00D74449">
        <w:t>must be installed and then referenced</w:t>
      </w:r>
      <w:r w:rsidR="0037255C">
        <w:t xml:space="preserve">. Details on </w:t>
      </w:r>
      <w:r w:rsidR="00BC639C">
        <w:t xml:space="preserve">how to reference </w:t>
      </w:r>
      <w:r w:rsidR="0037255C">
        <w:t xml:space="preserve">the </w:t>
      </w:r>
      <w:r w:rsidR="007A434B">
        <w:t>S</w:t>
      </w:r>
      <w:r w:rsidR="0037255C">
        <w:t xml:space="preserve">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14:paraId="0766340C" w14:textId="0232C995"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 xml:space="preserve">The </w:t>
      </w:r>
      <w:r w:rsidR="007A434B">
        <w:rPr>
          <w:b/>
          <w:color w:val="002060"/>
        </w:rPr>
        <w:t>S</w:t>
      </w:r>
      <w:r w:rsidRPr="00BA50B4">
        <w:rPr>
          <w:b/>
          <w:color w:val="002060"/>
        </w:rPr>
        <w:t>DK: why you need it and what it does</w:t>
      </w:r>
    </w:p>
    <w:p w14:paraId="76E77810" w14:textId="2CA09B83" w:rsidR="00BA50B4" w:rsidRDefault="00BA50B4" w:rsidP="00C81022">
      <w:pPr>
        <w:ind w:left="720"/>
        <w:jc w:val="both"/>
      </w:pPr>
      <w:r w:rsidRPr="0037255C">
        <w:t xml:space="preserve">The </w:t>
      </w:r>
      <w:r w:rsidR="007A434B">
        <w:t>S</w:t>
      </w:r>
      <w:r w:rsidRPr="0037255C">
        <w:t xml:space="preserve">DK works primarily behind the scenes in VASL development to enable the use of Java code in the VASL module. The </w:t>
      </w:r>
      <w:r w:rsidR="007A434B">
        <w:t>S</w:t>
      </w:r>
      <w:r w:rsidRPr="0037255C">
        <w:t xml:space="preserve">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14:paraId="28F5F77F" w14:textId="77777777" w:rsidR="00B90BCD" w:rsidRDefault="00B90BCD" w:rsidP="00C81022">
      <w:pPr>
        <w:ind w:left="720"/>
        <w:jc w:val="both"/>
        <w:rPr>
          <w:b/>
          <w:color w:val="002060"/>
        </w:rPr>
      </w:pPr>
    </w:p>
    <w:p w14:paraId="7F249C5F" w14:textId="7B431777" w:rsidR="00BA50B4" w:rsidRPr="00B45EDE" w:rsidRDefault="00BA50B4" w:rsidP="00C81022">
      <w:pPr>
        <w:ind w:left="720"/>
        <w:jc w:val="both"/>
        <w:rPr>
          <w:b/>
          <w:color w:val="002060"/>
        </w:rPr>
      </w:pPr>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 xml:space="preserve">Getting the </w:t>
      </w:r>
      <w:r w:rsidR="007A434B">
        <w:rPr>
          <w:b/>
          <w:color w:val="002060"/>
        </w:rPr>
        <w:t>S</w:t>
      </w:r>
      <w:r w:rsidRPr="00B45EDE">
        <w:rPr>
          <w:b/>
          <w:color w:val="002060"/>
        </w:rPr>
        <w:t>DK</w:t>
      </w:r>
    </w:p>
    <w:p w14:paraId="3A8FF587" w14:textId="16F9C439" w:rsidR="00BA50B4" w:rsidRDefault="00BA50B4" w:rsidP="00C81022">
      <w:pPr>
        <w:ind w:left="720"/>
        <w:jc w:val="both"/>
      </w:pPr>
      <w:r w:rsidRPr="00B45EDE">
        <w:rPr>
          <w:rFonts w:ascii="Segoe UI" w:hAnsi="Segoe UI" w:cs="Segoe UI"/>
          <w:color w:val="000000"/>
          <w:kern w:val="0"/>
          <w:sz w:val="20"/>
          <w:szCs w:val="20"/>
        </w:rPr>
        <w:t>The JDK can be found at</w:t>
      </w:r>
      <w:r>
        <w:rPr>
          <w:color w:val="002060"/>
        </w:rPr>
        <w:t xml:space="preserve"> </w:t>
      </w:r>
      <w:hyperlink r:id="rId17" w:history="1">
        <w:r w:rsidR="007A434B" w:rsidRPr="00B7109D">
          <w:rPr>
            <w:rStyle w:val="Hyperlink"/>
          </w:rPr>
          <w:t>http://www.oracle.com/technetwork/java/javase/downloads/jdk8-downloads-2133151.html</w:t>
        </w:r>
      </w:hyperlink>
      <w:r w:rsidR="007A434B">
        <w:t>.</w:t>
      </w:r>
    </w:p>
    <w:p w14:paraId="3FCB1030" w14:textId="2B13DA7C"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If this link does not work, search for the Java </w:t>
      </w:r>
      <w:r w:rsidR="007A434B">
        <w:rPr>
          <w:rFonts w:ascii="Segoe UI" w:hAnsi="Segoe UI" w:cs="Segoe UI"/>
          <w:color w:val="000000"/>
          <w:kern w:val="0"/>
          <w:sz w:val="20"/>
          <w:szCs w:val="20"/>
        </w:rPr>
        <w:t xml:space="preserve">Software </w:t>
      </w:r>
      <w:r>
        <w:rPr>
          <w:rFonts w:ascii="Segoe UI" w:hAnsi="Segoe UI" w:cs="Segoe UI"/>
          <w:color w:val="000000"/>
          <w:kern w:val="0"/>
          <w:sz w:val="20"/>
          <w:szCs w:val="20"/>
        </w:rPr>
        <w:t>Development Kit.</w:t>
      </w:r>
    </w:p>
    <w:p w14:paraId="6C38DA9A" w14:textId="244F70CB" w:rsidR="00BA50B4" w:rsidRPr="00B45EDE" w:rsidRDefault="00BA50B4" w:rsidP="00C81022">
      <w:pPr>
        <w:ind w:left="720"/>
        <w:jc w:val="both"/>
        <w:rPr>
          <w:b/>
          <w:color w:val="002060"/>
        </w:rPr>
      </w:pPr>
      <w:bookmarkStart w:id="9"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 xml:space="preserve">Installing the </w:t>
      </w:r>
      <w:r w:rsidR="007A434B">
        <w:rPr>
          <w:b/>
          <w:color w:val="002060"/>
        </w:rPr>
        <w:t>S</w:t>
      </w:r>
      <w:r w:rsidRPr="00B45EDE">
        <w:rPr>
          <w:b/>
          <w:color w:val="002060"/>
        </w:rPr>
        <w:t>DK</w:t>
      </w:r>
      <w:bookmarkEnd w:id="9"/>
    </w:p>
    <w:p w14:paraId="5C2725A1" w14:textId="0AB05F40" w:rsidR="00BA50B4" w:rsidRDefault="00BA50B4" w:rsidP="00C81022">
      <w:pPr>
        <w:ind w:left="720"/>
        <w:jc w:val="both"/>
      </w:pPr>
      <w:r w:rsidRPr="00B45EDE">
        <w:t xml:space="preserve">Java offers several versions of the </w:t>
      </w:r>
      <w:r w:rsidR="007A434B">
        <w:t>S</w:t>
      </w:r>
      <w:r w:rsidRPr="00B45EDE">
        <w:t xml:space="preserve">DK. Java SE </w:t>
      </w:r>
      <w:r w:rsidR="000A7170">
        <w:t xml:space="preserve">Development Kit </w:t>
      </w:r>
      <w:r w:rsidRPr="00B45EDE">
        <w:t>8u</w:t>
      </w:r>
      <w:r w:rsidR="007A434B">
        <w:t>152</w:t>
      </w:r>
      <w:r w:rsidRPr="00B45EDE">
        <w:t xml:space="preserve"> is the latest version to be successfully used with VASL. When newer versions appear, feel free to try them.</w:t>
      </w:r>
      <w:r>
        <w:t xml:space="preserve"> If you encounter problems, install and reference the version cited here.</w:t>
      </w:r>
    </w:p>
    <w:p w14:paraId="64DB69AD" w14:textId="77777777"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039C08A3" wp14:editId="140416A1">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14:paraId="50720A08" w14:textId="77777777" w:rsidR="00911ADD" w:rsidRDefault="00911ADD" w:rsidP="00C81022">
      <w:pPr>
        <w:ind w:left="720"/>
        <w:jc w:val="both"/>
      </w:pPr>
    </w:p>
    <w:p w14:paraId="41F7BC3C" w14:textId="77777777" w:rsidR="00911ADD" w:rsidRDefault="00911ADD" w:rsidP="00C81022">
      <w:pPr>
        <w:ind w:left="720"/>
        <w:jc w:val="both"/>
      </w:pPr>
    </w:p>
    <w:p w14:paraId="57FD0FC7" w14:textId="77777777" w:rsidR="00911ADD" w:rsidRDefault="00911ADD" w:rsidP="00C81022">
      <w:pPr>
        <w:ind w:left="720"/>
        <w:jc w:val="both"/>
      </w:pPr>
    </w:p>
    <w:p w14:paraId="22533829" w14:textId="77777777" w:rsidR="00911ADD" w:rsidRDefault="00911ADD" w:rsidP="00C81022">
      <w:pPr>
        <w:ind w:left="720"/>
        <w:jc w:val="both"/>
      </w:pPr>
    </w:p>
    <w:p w14:paraId="6D9E41D3" w14:textId="77777777" w:rsidR="00911ADD" w:rsidRDefault="00911ADD" w:rsidP="00C81022">
      <w:pPr>
        <w:ind w:left="720"/>
        <w:jc w:val="both"/>
      </w:pPr>
    </w:p>
    <w:p w14:paraId="6B50400C" w14:textId="77777777" w:rsidR="00911ADD" w:rsidRDefault="00911ADD" w:rsidP="00C81022">
      <w:pPr>
        <w:ind w:left="720"/>
        <w:jc w:val="both"/>
      </w:pPr>
    </w:p>
    <w:p w14:paraId="00B60B11" w14:textId="77777777" w:rsidR="00911ADD" w:rsidRDefault="00911ADD" w:rsidP="00C81022">
      <w:pPr>
        <w:ind w:left="720"/>
        <w:jc w:val="both"/>
      </w:pPr>
    </w:p>
    <w:p w14:paraId="62D344A5" w14:textId="77777777" w:rsidR="00911ADD" w:rsidRDefault="00911ADD" w:rsidP="00C81022">
      <w:pPr>
        <w:ind w:left="720"/>
        <w:jc w:val="both"/>
      </w:pPr>
    </w:p>
    <w:p w14:paraId="5DFD53FE" w14:textId="77777777" w:rsidR="00911ADD" w:rsidRDefault="00911ADD" w:rsidP="00911ADD">
      <w:pPr>
        <w:ind w:left="0"/>
        <w:jc w:val="both"/>
      </w:pPr>
    </w:p>
    <w:p w14:paraId="5A8C2BB6" w14:textId="77777777" w:rsidR="00911ADD" w:rsidRDefault="00911ADD" w:rsidP="00911ADD">
      <w:pPr>
        <w:ind w:left="0"/>
        <w:jc w:val="both"/>
      </w:pPr>
    </w:p>
    <w:p w14:paraId="4E75C94C" w14:textId="5C22A111"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 xml:space="preserve">the </w:t>
      </w:r>
      <w:r w:rsidR="007A434B">
        <w:t>S</w:t>
      </w:r>
      <w:r w:rsidR="00BA50B4" w:rsidRPr="00B45EDE">
        <w:t>DK by following the screen prompts as you wou</w:t>
      </w:r>
      <w:r>
        <w:t xml:space="preserve">ld for any software install. It </w:t>
      </w:r>
      <w:r w:rsidR="00BA50B4" w:rsidRPr="00B45EDE">
        <w:t>may be helpful to note the directory</w:t>
      </w:r>
      <w:r w:rsidR="00B90BCD">
        <w:t xml:space="preserve"> in which the </w:t>
      </w:r>
      <w:r w:rsidR="007A434B">
        <w:t>S</w:t>
      </w:r>
      <w:r w:rsidR="00B90BCD">
        <w:t>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14:paraId="17B83CD5" w14:textId="7722C115" w:rsidR="000B1952" w:rsidRDefault="00562209" w:rsidP="00911ADD">
      <w:pPr>
        <w:ind w:left="720"/>
        <w:jc w:val="both"/>
      </w:pPr>
      <w:r>
        <w:t xml:space="preserve">In order to validate the </w:t>
      </w:r>
      <w:proofErr w:type="gramStart"/>
      <w:r w:rsidR="007A434B">
        <w:t>S</w:t>
      </w:r>
      <w:r>
        <w:t>DK</w:t>
      </w:r>
      <w:proofErr w:type="gramEnd"/>
      <w:r>
        <w:t xml:space="preserve">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w:t>
      </w:r>
      <w:proofErr w:type="gramStart"/>
      <w:r w:rsidR="00F14021">
        <w:t>Java</w:t>
      </w:r>
      <w:proofErr w:type="gramEnd"/>
      <w:r w:rsidR="00F14021">
        <w:t xml:space="preserve"> then you will need to add it to your path </w:t>
      </w:r>
      <w:r w:rsidR="00B90BCD">
        <w:t>manually</w:t>
      </w:r>
      <w:r w:rsidR="00F14021">
        <w:t xml:space="preserve">. Since methods of doing so can vary by OS, please check the internet for details. </w:t>
      </w:r>
    </w:p>
    <w:p w14:paraId="12027127" w14:textId="77777777"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14:paraId="02BB9A5F" w14:textId="77777777" w:rsidR="00576982" w:rsidRDefault="00576982" w:rsidP="00C81022">
      <w:pPr>
        <w:pStyle w:val="Heading2"/>
        <w:jc w:val="both"/>
      </w:pPr>
      <w:bookmarkStart w:id="10" w:name="_3.0_getting_the"/>
      <w:bookmarkStart w:id="11" w:name="_Toc430603400"/>
      <w:bookmarkEnd w:id="10"/>
      <w:r>
        <w:lastRenderedPageBreak/>
        <w:t>3.0 getting the code: github</w:t>
      </w:r>
      <w:r w:rsidR="00BA50B4">
        <w:t xml:space="preserve"> AND SOURCETREE</w:t>
      </w:r>
      <w:bookmarkEnd w:id="11"/>
    </w:p>
    <w:p w14:paraId="721DE0A3" w14:textId="77777777"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14:paraId="7F3FBAE9" w14:textId="77777777" w:rsidR="00576982" w:rsidRDefault="00576982" w:rsidP="00C81022">
      <w:pPr>
        <w:pStyle w:val="Heading3"/>
        <w:jc w:val="both"/>
      </w:pPr>
      <w:r>
        <w:t xml:space="preserve">3.1 </w:t>
      </w:r>
      <w:r w:rsidR="006C3B6F">
        <w:t xml:space="preserve">The GIT </w:t>
      </w:r>
      <w:r w:rsidR="00C32C2E">
        <w:t>code repositor</w:t>
      </w:r>
      <w:r w:rsidR="006C3B6F">
        <w:t>Y</w:t>
      </w:r>
    </w:p>
    <w:p w14:paraId="4AF26A90" w14:textId="77777777"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14:paraId="50EF0222" w14:textId="77777777"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14:paraId="7C31BACC" w14:textId="77777777" w:rsidR="00C32C2E" w:rsidRDefault="006C3B6F" w:rsidP="00C81022">
      <w:pPr>
        <w:ind w:left="720"/>
        <w:jc w:val="both"/>
      </w:pPr>
      <w:r>
        <w:t>Git is</w:t>
      </w:r>
      <w:r w:rsidR="00C32C2E" w:rsidRPr="00473111">
        <w:t xml:space="preserve"> used to store </w:t>
      </w:r>
      <w:proofErr w:type="gramStart"/>
      <w:r w:rsidR="00C32C2E" w:rsidRPr="00473111">
        <w:t>all of</w:t>
      </w:r>
      <w:proofErr w:type="gramEnd"/>
      <w:r w:rsidR="00C32C2E" w:rsidRPr="00473111">
        <w:t xml:space="preserve">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14:paraId="1AD82C42" w14:textId="77777777"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14:paraId="72269519" w14:textId="77777777"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proofErr w:type="gramStart"/>
      <w:r w:rsidR="00BF62A4">
        <w:t>Both of these</w:t>
      </w:r>
      <w:proofErr w:type="gramEnd"/>
      <w:r w:rsidR="00BF62A4">
        <w:t xml:space="preserve"> tools work with Git to provide access to/manage the VASL repository in Git. </w:t>
      </w:r>
    </w:p>
    <w:p w14:paraId="4D32D7F8" w14:textId="77777777"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14:paraId="3294108C" w14:textId="77777777" w:rsidR="00183085" w:rsidRPr="0075027E" w:rsidRDefault="00183085" w:rsidP="00C81022">
      <w:pPr>
        <w:ind w:left="1440"/>
        <w:jc w:val="both"/>
        <w:rPr>
          <w:b/>
        </w:rPr>
      </w:pPr>
      <w:bookmarkStart w:id="12" w:name="Section3121"/>
      <w:r w:rsidRPr="0075027E">
        <w:rPr>
          <w:b/>
        </w:rPr>
        <w:t>3.1.2.1 GitHub</w:t>
      </w:r>
      <w:bookmarkEnd w:id="12"/>
    </w:p>
    <w:p w14:paraId="754BA153" w14:textId="77777777" w:rsidR="00911ADD" w:rsidRDefault="00BF62A4" w:rsidP="00C81022">
      <w:pPr>
        <w:ind w:left="1440"/>
        <w:jc w:val="both"/>
        <w:rPr>
          <w:rFonts w:ascii="Segoe UI" w:hAnsi="Segoe UI" w:cs="Segoe UI"/>
          <w:color w:val="000000"/>
          <w:kern w:val="0"/>
          <w:sz w:val="20"/>
          <w:szCs w:val="20"/>
        </w:rPr>
      </w:pPr>
      <w:r>
        <w:t>C</w:t>
      </w:r>
      <w:r w:rsidR="00C32C2E">
        <w:t xml:space="preserve">reate a </w:t>
      </w:r>
      <w:proofErr w:type="spellStart"/>
      <w:r w:rsidR="00C32C2E">
        <w:t>Github</w:t>
      </w:r>
      <w:proofErr w:type="spellEnd"/>
      <w:r w:rsidR="00C32C2E">
        <w:t xml:space="preserve">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14:paraId="7178DE84" w14:textId="77777777" w:rsidR="00BF62A4" w:rsidRPr="0075027E" w:rsidRDefault="00BF62A4" w:rsidP="00C81022">
      <w:pPr>
        <w:ind w:left="1440"/>
        <w:jc w:val="both"/>
        <w:rPr>
          <w:b/>
        </w:rPr>
      </w:pPr>
      <w:bookmarkStart w:id="13" w:name="Section3122"/>
      <w:r w:rsidRPr="0075027E">
        <w:rPr>
          <w:b/>
        </w:rPr>
        <w:t>3.1.2.2 Git</w:t>
      </w:r>
      <w:bookmarkEnd w:id="13"/>
    </w:p>
    <w:p w14:paraId="44FD6769" w14:textId="77777777"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if the link does not work.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xml:space="preserve"> is available for most major operating systems. Choose the latest version for your system. </w:t>
      </w:r>
    </w:p>
    <w:p w14:paraId="487511EB" w14:textId="77777777"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14:paraId="4E3D37FE" w14:textId="77777777"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When installing git-</w:t>
      </w:r>
      <w:proofErr w:type="spellStart"/>
      <w:r>
        <w:rPr>
          <w:rFonts w:ascii="Segoe UI" w:hAnsi="Segoe UI" w:cs="Segoe UI"/>
          <w:color w:val="000000"/>
          <w:kern w:val="0"/>
          <w:sz w:val="20"/>
          <w:szCs w:val="20"/>
        </w:rPr>
        <w:t>scm</w:t>
      </w:r>
      <w:proofErr w:type="spellEnd"/>
      <w:r>
        <w:rPr>
          <w:rFonts w:ascii="Segoe UI" w:hAnsi="Segoe UI" w:cs="Segoe UI"/>
          <w:color w:val="000000"/>
          <w:kern w:val="0"/>
          <w:sz w:val="20"/>
          <w:szCs w:val="20"/>
        </w:rPr>
        <w:t xml:space="preserve"> on Windows </w:t>
      </w:r>
      <w:r w:rsidR="00A57305">
        <w:rPr>
          <w:rFonts w:ascii="Segoe UI" w:hAnsi="Segoe UI" w:cs="Segoe UI"/>
          <w:color w:val="000000"/>
          <w:kern w:val="0"/>
          <w:sz w:val="20"/>
          <w:szCs w:val="20"/>
        </w:rPr>
        <w:t xml:space="preserve">use the default options </w:t>
      </w:r>
      <w:proofErr w:type="gramStart"/>
      <w:r w:rsidR="00A57305">
        <w:rPr>
          <w:rFonts w:ascii="Segoe UI" w:hAnsi="Segoe UI" w:cs="Segoe UI"/>
          <w:color w:val="000000"/>
          <w:kern w:val="0"/>
          <w:sz w:val="20"/>
          <w:szCs w:val="20"/>
        </w:rPr>
        <w:t>with the exception of</w:t>
      </w:r>
      <w:proofErr w:type="gramEnd"/>
      <w:r w:rsidR="00A57305">
        <w:rPr>
          <w:rFonts w:ascii="Segoe UI" w:hAnsi="Segoe UI" w:cs="Segoe UI"/>
          <w:color w:val="000000"/>
          <w:kern w:val="0"/>
          <w:sz w:val="20"/>
          <w:szCs w:val="20"/>
        </w:rPr>
        <w:t xml:space="preserve">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14:paraId="1D99DA07" w14:textId="77777777"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7BE4E7EA" wp14:editId="17A1FC83">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14:paraId="324DEE59" w14:textId="77777777"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14:paraId="72BDA1D3" w14:textId="77777777"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14:paraId="6FF5FF28" w14:textId="77777777"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14:paraId="4B4A83C3" w14:textId="3EAA62B2" w:rsidR="00515AD9"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on Download SourceTree Free (for Windows. Click on the appropriate links </w:t>
      </w:r>
      <w:proofErr w:type="gramStart"/>
      <w:r w:rsidRPr="002F04F7">
        <w:rPr>
          <w:rFonts w:ascii="Segoe UI" w:hAnsi="Segoe UI" w:cs="Segoe UI"/>
          <w:color w:val="000000"/>
          <w:kern w:val="0"/>
          <w:sz w:val="20"/>
          <w:szCs w:val="20"/>
        </w:rPr>
        <w:t xml:space="preserve">for </w:t>
      </w:r>
      <w:r w:rsidR="00AF4CB4">
        <w:rPr>
          <w:rFonts w:ascii="Segoe UI" w:hAnsi="Segoe UI" w:cs="Segoe UI"/>
          <w:color w:val="000000"/>
          <w:kern w:val="0"/>
          <w:sz w:val="20"/>
          <w:szCs w:val="20"/>
        </w:rPr>
        <w:t xml:space="preserve"> </w:t>
      </w:r>
      <w:r w:rsidRPr="002F04F7">
        <w:rPr>
          <w:rFonts w:ascii="Segoe UI" w:hAnsi="Segoe UI" w:cs="Segoe UI"/>
          <w:color w:val="000000"/>
          <w:kern w:val="0"/>
          <w:sz w:val="20"/>
          <w:szCs w:val="20"/>
        </w:rPr>
        <w:t>other</w:t>
      </w:r>
      <w:proofErr w:type="gramEnd"/>
      <w:r w:rsidRPr="002F04F7">
        <w:rPr>
          <w:rFonts w:ascii="Segoe UI" w:hAnsi="Segoe UI" w:cs="Segoe UI"/>
          <w:color w:val="000000"/>
          <w:kern w:val="0"/>
          <w:sz w:val="20"/>
          <w:szCs w:val="20"/>
        </w:rPr>
        <w:t xml:space="preserve"> OS).</w:t>
      </w:r>
    </w:p>
    <w:p w14:paraId="04ADAEC7" w14:textId="2486183E"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14:paraId="1616C117" w14:textId="544DC10F"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14:paraId="01FA5D0F" w14:textId="0A2C6D23"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14:paraId="7CD0C9C9" w14:textId="52576D22" w:rsidR="004179F2"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14:paraId="7F029E72" w14:textId="35029FB6" w:rsidR="009D0FB1" w:rsidRDefault="009D0FB1" w:rsidP="009D0FB1">
      <w:pPr>
        <w:jc w:val="both"/>
        <w:rPr>
          <w:rFonts w:ascii="Segoe UI" w:hAnsi="Segoe UI" w:cs="Segoe UI"/>
          <w:color w:val="000000"/>
          <w:kern w:val="0"/>
          <w:sz w:val="20"/>
          <w:szCs w:val="20"/>
        </w:rPr>
      </w:pPr>
      <w:r>
        <w:rPr>
          <w:noProof/>
          <w:lang w:eastAsia="en-US"/>
        </w:rPr>
        <w:drawing>
          <wp:anchor distT="0" distB="0" distL="114300" distR="114300" simplePos="0" relativeHeight="251660800" behindDoc="0" locked="0" layoutInCell="1" allowOverlap="1" wp14:anchorId="3C60F4D9" wp14:editId="71928690">
            <wp:simplePos x="0" y="0"/>
            <wp:positionH relativeFrom="column">
              <wp:posOffset>971550</wp:posOffset>
            </wp:positionH>
            <wp:positionV relativeFrom="paragraph">
              <wp:posOffset>72390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273" cy="1689144"/>
                    </a:xfrm>
                    <a:prstGeom prst="rect">
                      <a:avLst/>
                    </a:prstGeom>
                  </pic:spPr>
                </pic:pic>
              </a:graphicData>
            </a:graphic>
          </wp:anchor>
        </w:drawing>
      </w:r>
    </w:p>
    <w:p w14:paraId="5036DE13" w14:textId="3F63C969" w:rsidR="009D0FB1" w:rsidRDefault="009D0FB1" w:rsidP="009D0FB1">
      <w:pPr>
        <w:jc w:val="both"/>
        <w:rPr>
          <w:rFonts w:ascii="Segoe UI" w:hAnsi="Segoe UI" w:cs="Segoe UI"/>
          <w:color w:val="000000"/>
          <w:kern w:val="0"/>
          <w:sz w:val="20"/>
          <w:szCs w:val="20"/>
        </w:rPr>
      </w:pPr>
    </w:p>
    <w:p w14:paraId="44EF0DFB" w14:textId="16AF4234" w:rsidR="009D0FB1" w:rsidRPr="009D0FB1" w:rsidRDefault="009D0FB1" w:rsidP="009D0FB1">
      <w:pPr>
        <w:jc w:val="both"/>
        <w:rPr>
          <w:rFonts w:ascii="Segoe UI" w:hAnsi="Segoe UI" w:cs="Segoe UI"/>
          <w:color w:val="000000"/>
          <w:kern w:val="0"/>
          <w:sz w:val="20"/>
          <w:szCs w:val="20"/>
        </w:rPr>
      </w:pPr>
    </w:p>
    <w:p w14:paraId="5556585D" w14:textId="0356D3A9" w:rsidR="009D0FB1" w:rsidRDefault="009D0FB1" w:rsidP="009D0FB1">
      <w:pPr>
        <w:jc w:val="both"/>
        <w:rPr>
          <w:rFonts w:ascii="Segoe UI" w:hAnsi="Segoe UI" w:cs="Segoe UI"/>
          <w:color w:val="000000"/>
          <w:kern w:val="0"/>
          <w:sz w:val="20"/>
          <w:szCs w:val="20"/>
        </w:rPr>
      </w:pPr>
    </w:p>
    <w:p w14:paraId="706C66BC" w14:textId="7D7F589D" w:rsidR="009D0FB1" w:rsidRDefault="009D0FB1" w:rsidP="009D0FB1">
      <w:pPr>
        <w:jc w:val="both"/>
        <w:rPr>
          <w:rFonts w:ascii="Segoe UI" w:hAnsi="Segoe UI" w:cs="Segoe UI"/>
          <w:color w:val="000000"/>
          <w:kern w:val="0"/>
          <w:sz w:val="20"/>
          <w:szCs w:val="20"/>
        </w:rPr>
      </w:pPr>
    </w:p>
    <w:p w14:paraId="1F4C3D5F" w14:textId="0F57FA59" w:rsidR="009D0FB1" w:rsidRDefault="009D0FB1" w:rsidP="009D0FB1">
      <w:pPr>
        <w:jc w:val="both"/>
        <w:rPr>
          <w:rFonts w:ascii="Segoe UI" w:hAnsi="Segoe UI" w:cs="Segoe UI"/>
          <w:color w:val="000000"/>
          <w:kern w:val="0"/>
          <w:sz w:val="20"/>
          <w:szCs w:val="20"/>
        </w:rPr>
      </w:pPr>
    </w:p>
    <w:p w14:paraId="57B56C7F" w14:textId="3D9C25CD" w:rsidR="009D0FB1" w:rsidRDefault="009D0FB1" w:rsidP="009D0FB1">
      <w:pPr>
        <w:jc w:val="both"/>
        <w:rPr>
          <w:rFonts w:ascii="Segoe UI" w:hAnsi="Segoe UI" w:cs="Segoe UI"/>
          <w:color w:val="000000"/>
          <w:kern w:val="0"/>
          <w:sz w:val="20"/>
          <w:szCs w:val="20"/>
        </w:rPr>
      </w:pPr>
    </w:p>
    <w:p w14:paraId="2A6304F6" w14:textId="77777777" w:rsidR="009D0FB1" w:rsidRPr="009D0FB1" w:rsidRDefault="009D0FB1" w:rsidP="009D0FB1">
      <w:pPr>
        <w:jc w:val="both"/>
        <w:rPr>
          <w:rFonts w:ascii="Segoe UI" w:hAnsi="Segoe UI" w:cs="Segoe UI"/>
          <w:color w:val="000000"/>
          <w:kern w:val="0"/>
          <w:sz w:val="20"/>
          <w:szCs w:val="20"/>
        </w:rPr>
      </w:pPr>
    </w:p>
    <w:p w14:paraId="70DA0CD8" w14:textId="67D95F06"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14:paraId="782BAFBA" w14:textId="7C00525E"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14:paraId="3F017D1D" w14:textId="6BFAA6C7"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14:paraId="372995D5" w14:textId="77777777"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14:paraId="5165CD1E" w14:textId="77777777"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14:paraId="497ACF57" w14:textId="77777777"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14:paraId="07711579" w14:textId="77777777"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14:paraId="185186C5" w14:textId="77777777" w:rsidR="00C86EF6" w:rsidRDefault="00C86EF6" w:rsidP="00C81022">
      <w:pPr>
        <w:pStyle w:val="Heading4"/>
        <w:ind w:left="720"/>
        <w:jc w:val="both"/>
        <w:rPr>
          <w:b/>
          <w:bCs/>
          <w:color w:val="002060"/>
        </w:rPr>
      </w:pPr>
      <w:bookmarkStart w:id="14" w:name="_3.1.4_Cloning_the"/>
      <w:bookmarkStart w:id="15" w:name="Section314"/>
      <w:bookmarkEnd w:id="14"/>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4 </w:t>
      </w:r>
      <w:bookmarkEnd w:id="15"/>
      <w:r>
        <w:rPr>
          <w:b/>
          <w:bCs/>
          <w:color w:val="002060"/>
        </w:rPr>
        <w:t>Cloning the VASL code repository for local development</w:t>
      </w:r>
    </w:p>
    <w:p w14:paraId="0AABF5CE" w14:textId="77777777" w:rsidR="004179F2" w:rsidRDefault="00C86EF6" w:rsidP="00F4240E">
      <w:pPr>
        <w:ind w:left="1440"/>
        <w:jc w:val="both"/>
      </w:pPr>
      <w:r>
        <w:t xml:space="preserve">1. </w:t>
      </w:r>
      <w:proofErr w:type="gramStart"/>
      <w:r w:rsidR="0075027E">
        <w:t>In order to</w:t>
      </w:r>
      <w:proofErr w:type="gramEnd"/>
      <w:r w:rsidR="0075027E">
        <w:t xml:space="preserve"> </w:t>
      </w:r>
      <w:r w:rsidR="002F7C98">
        <w:t>update</w:t>
      </w:r>
      <w:r w:rsidR="0075027E">
        <w:t xml:space="preserve"> the VASL code repository, it is necessary to join the </w:t>
      </w:r>
      <w:proofErr w:type="spellStart"/>
      <w:r w:rsidR="0075027E">
        <w:t>vasl</w:t>
      </w:r>
      <w:proofErr w:type="spellEnd"/>
      <w:r w:rsidR="0075027E">
        <w:t xml:space="preserve">-developers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14:paraId="0201A932" w14:textId="77777777"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14:paraId="14C48FF9" w14:textId="77777777" w:rsidR="00C86EF6" w:rsidRDefault="00896BA1" w:rsidP="00A7575A">
      <w:pPr>
        <w:ind w:left="1440"/>
        <w:jc w:val="both"/>
      </w:pPr>
      <w:r>
        <w:t>3</w:t>
      </w:r>
      <w:r w:rsidR="00C86EF6">
        <w:t>. Search for “VASL”</w:t>
      </w:r>
      <w:r w:rsidR="004179F2">
        <w:t>.</w:t>
      </w:r>
    </w:p>
    <w:p w14:paraId="53D40EC3" w14:textId="77777777" w:rsidR="00C86EF6" w:rsidRDefault="00896BA1" w:rsidP="00A7575A">
      <w:pPr>
        <w:ind w:left="1440"/>
        <w:jc w:val="both"/>
      </w:pPr>
      <w:r>
        <w:t>4</w:t>
      </w:r>
      <w:r w:rsidR="00C86EF6">
        <w:t>. Select “</w:t>
      </w:r>
      <w:proofErr w:type="spellStart"/>
      <w:r w:rsidR="00C86EF6">
        <w:t>vasl</w:t>
      </w:r>
      <w:proofErr w:type="spellEnd"/>
      <w:r w:rsidR="00C86EF6">
        <w:t>-developers/</w:t>
      </w:r>
      <w:proofErr w:type="spellStart"/>
      <w:r w:rsidR="00C86EF6">
        <w:t>vasl</w:t>
      </w:r>
      <w:proofErr w:type="spellEnd"/>
      <w:r w:rsidR="00C86EF6">
        <w:t>” (click on the ‘</w:t>
      </w:r>
      <w:proofErr w:type="spellStart"/>
      <w:r w:rsidR="00C86EF6">
        <w:t>vasl</w:t>
      </w:r>
      <w:proofErr w:type="spellEnd"/>
      <w:r w:rsidR="00C86EF6">
        <w:t>’ at the end as it is a separate hyperlink)</w:t>
      </w:r>
      <w:r w:rsidR="004179F2">
        <w:t>.</w:t>
      </w:r>
    </w:p>
    <w:p w14:paraId="09472E61" w14:textId="77777777" w:rsidR="00DF4F6F" w:rsidRDefault="00896BA1" w:rsidP="00A7575A">
      <w:pPr>
        <w:ind w:left="1440"/>
        <w:jc w:val="both"/>
      </w:pPr>
      <w:bookmarkStart w:id="16" w:name="Section314Step5"/>
      <w:r>
        <w:t>5</w:t>
      </w:r>
      <w:r w:rsidR="00DF4F6F">
        <w:t>.</w:t>
      </w:r>
      <w:bookmarkEnd w:id="16"/>
      <w:r w:rsidR="00DF4F6F">
        <w:t xml:space="preserve"> Click on Branch-develop and type a name for a new branch in the textbox then click on “Create Branch:”. If “Create Branch:” does not appear, check that you are a member of the </w:t>
      </w:r>
      <w:proofErr w:type="spellStart"/>
      <w:r w:rsidR="00DF4F6F">
        <w:t>vasl</w:t>
      </w:r>
      <w:proofErr w:type="spellEnd"/>
      <w:r w:rsidR="00DF4F6F">
        <w:t>-developers group.</w:t>
      </w:r>
      <w:r w:rsidR="00F4240E">
        <w:t xml:space="preserve"> For those wishing to develop and contribute code, please start your branch name with the prefix “feature/”.</w:t>
      </w:r>
    </w:p>
    <w:p w14:paraId="0ACAE30F" w14:textId="58D48BCA" w:rsidR="00896BA1" w:rsidRDefault="00896BA1" w:rsidP="00A7575A">
      <w:pPr>
        <w:ind w:left="1440"/>
        <w:jc w:val="both"/>
      </w:pPr>
      <w:r>
        <w:t>6. Copy the HTTPS Clone URL for your branch to the Clipboard</w:t>
      </w:r>
      <w:r w:rsidR="00EE141B">
        <w:t xml:space="preserve"> by clicking on the “Cone or download” button on GitHub and copying the URL for the text box that will display</w:t>
      </w:r>
      <w:r>
        <w:t>.</w:t>
      </w:r>
    </w:p>
    <w:p w14:paraId="2475632F" w14:textId="497C5AAD" w:rsidR="000114DC" w:rsidRDefault="00EE141B" w:rsidP="00A7575A">
      <w:pPr>
        <w:ind w:left="1440"/>
        <w:jc w:val="both"/>
      </w:pPr>
      <w:r>
        <w:rPr>
          <w:noProof/>
        </w:rPr>
        <w:drawing>
          <wp:inline distT="0" distB="0" distL="0" distR="0" wp14:anchorId="42AF76F7" wp14:editId="1D5A86EA">
            <wp:extent cx="4690667" cy="1141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JPG"/>
                    <pic:cNvPicPr/>
                  </pic:nvPicPr>
                  <pic:blipFill>
                    <a:blip r:embed="rId25"/>
                    <a:stretch>
                      <a:fillRect/>
                    </a:stretch>
                  </pic:blipFill>
                  <pic:spPr>
                    <a:xfrm>
                      <a:off x="0" y="0"/>
                      <a:ext cx="4700352" cy="1143451"/>
                    </a:xfrm>
                    <a:prstGeom prst="rect">
                      <a:avLst/>
                    </a:prstGeom>
                  </pic:spPr>
                </pic:pic>
              </a:graphicData>
            </a:graphic>
          </wp:inline>
        </w:drawing>
      </w:r>
    </w:p>
    <w:p w14:paraId="466AC669" w14:textId="77777777" w:rsidR="00DF4F6F" w:rsidRDefault="00896BA1" w:rsidP="00A7575A">
      <w:pPr>
        <w:ind w:left="1440"/>
        <w:jc w:val="both"/>
      </w:pPr>
      <w:bookmarkStart w:id="17" w:name="Section314Step7"/>
      <w:r>
        <w:t>7</w:t>
      </w:r>
      <w:r w:rsidR="00DF4F6F">
        <w:t>.</w:t>
      </w:r>
      <w:bookmarkEnd w:id="17"/>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14:paraId="094A76CD" w14:textId="7FBD2283" w:rsidR="00DF4F6F" w:rsidRDefault="000114DC" w:rsidP="00A7575A">
      <w:pPr>
        <w:ind w:left="1440"/>
        <w:jc w:val="both"/>
      </w:pPr>
      <w:bookmarkStart w:id="18" w:name="Section314Step8"/>
      <w:r>
        <w:t>8</w:t>
      </w:r>
      <w:r w:rsidR="00DF4F6F">
        <w:t>.</w:t>
      </w:r>
      <w:bookmarkEnd w:id="18"/>
      <w:r w:rsidR="00DF4F6F">
        <w:t xml:space="preserve"> Click the Clone/New button</w:t>
      </w:r>
      <w:r w:rsidR="008D5D46">
        <w:t xml:space="preserve"> (or, depending on the version of SourceTree, click the File menu and then select Clone/New)</w:t>
      </w:r>
      <w:r w:rsidR="004179F2">
        <w:t>.</w:t>
      </w:r>
    </w:p>
    <w:p w14:paraId="08BC42FC" w14:textId="77777777" w:rsidR="000114DC" w:rsidRDefault="000114DC" w:rsidP="00A7575A">
      <w:pPr>
        <w:ind w:left="1440"/>
        <w:jc w:val="both"/>
      </w:pPr>
      <w:r>
        <w:rPr>
          <w:noProof/>
          <w:lang w:eastAsia="en-US"/>
        </w:rPr>
        <w:drawing>
          <wp:inline distT="0" distB="0" distL="0" distR="0" wp14:anchorId="7E7ADDDC" wp14:editId="4A9E36EF">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14:paraId="39626CFA" w14:textId="77777777"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14:paraId="0FFB8BD7" w14:textId="4DE58334" w:rsidR="00896BA1" w:rsidRDefault="000114DC" w:rsidP="00A7575A">
      <w:pPr>
        <w:ind w:left="1440"/>
        <w:jc w:val="both"/>
      </w:pPr>
      <w:bookmarkStart w:id="19" w:name="Section314Step10"/>
      <w:r>
        <w:t>10</w:t>
      </w:r>
      <w:bookmarkEnd w:id="19"/>
      <w:r w:rsidR="00896BA1">
        <w:t xml:space="preserve">. Select a destination location by typing the text box or clicking on the </w:t>
      </w:r>
      <w:r w:rsidR="00EE141B">
        <w:t>Browse</w:t>
      </w:r>
      <w:r w:rsidR="00896BA1">
        <w:t xml:space="preserve"> button (which will allow you to create a new folder if desired)</w:t>
      </w:r>
      <w:r w:rsidR="004A3BA2">
        <w:t xml:space="preserve">. It is recommended that you use a directory where your IDE will store projects. </w:t>
      </w:r>
    </w:p>
    <w:p w14:paraId="7998A5F4" w14:textId="3D6E74D6" w:rsidR="00EE141B" w:rsidRDefault="000114DC" w:rsidP="00A7575A">
      <w:pPr>
        <w:ind w:left="1440"/>
        <w:jc w:val="both"/>
        <w:rPr>
          <w:noProof/>
        </w:rPr>
      </w:pPr>
      <w:r>
        <w:t>11</w:t>
      </w:r>
      <w:r w:rsidR="00896BA1">
        <w:t>. Click on the Advanced Options dropdown arrow. Enter the name of your new branch into the “Checkout Branch” textbox.</w:t>
      </w:r>
      <w:r w:rsidR="00EE141B" w:rsidRPr="00EE141B">
        <w:rPr>
          <w:noProof/>
        </w:rPr>
        <w:t xml:space="preserve"> </w:t>
      </w:r>
    </w:p>
    <w:p w14:paraId="1B3F35C5" w14:textId="338111E7" w:rsidR="00896BA1" w:rsidRDefault="00EE141B" w:rsidP="00A7575A">
      <w:pPr>
        <w:ind w:left="1440"/>
        <w:jc w:val="both"/>
      </w:pPr>
      <w:r>
        <w:rPr>
          <w:noProof/>
        </w:rPr>
        <w:lastRenderedPageBreak/>
        <w:drawing>
          <wp:inline distT="0" distB="0" distL="0" distR="0" wp14:anchorId="6A8EF6A3" wp14:editId="697124C9">
            <wp:extent cx="3438525" cy="2533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urceTree.JPG"/>
                    <pic:cNvPicPr/>
                  </pic:nvPicPr>
                  <pic:blipFill>
                    <a:blip r:embed="rId27"/>
                    <a:stretch>
                      <a:fillRect/>
                    </a:stretch>
                  </pic:blipFill>
                  <pic:spPr>
                    <a:xfrm>
                      <a:off x="0" y="0"/>
                      <a:ext cx="3438525" cy="2533650"/>
                    </a:xfrm>
                    <a:prstGeom prst="rect">
                      <a:avLst/>
                    </a:prstGeom>
                  </pic:spPr>
                </pic:pic>
              </a:graphicData>
            </a:graphic>
          </wp:inline>
        </w:drawing>
      </w:r>
    </w:p>
    <w:p w14:paraId="62FE90AB" w14:textId="77777777" w:rsidR="00896BA1" w:rsidRDefault="000114DC" w:rsidP="00A7575A">
      <w:pPr>
        <w:ind w:left="1440"/>
        <w:jc w:val="both"/>
      </w:pPr>
      <w:r>
        <w:t>12</w:t>
      </w:r>
      <w:r w:rsidR="00896BA1">
        <w:t>. Click Clone</w:t>
      </w:r>
      <w:r w:rsidR="004179F2">
        <w:t>.</w:t>
      </w:r>
    </w:p>
    <w:p w14:paraId="5B00E29C" w14:textId="77777777" w:rsidR="00896BA1" w:rsidRDefault="00896BA1" w:rsidP="00A7575A">
      <w:pPr>
        <w:ind w:left="1440"/>
        <w:jc w:val="both"/>
      </w:pPr>
      <w:r>
        <w:t xml:space="preserve">The cloning process will take several minutes depending on your computer. </w:t>
      </w:r>
    </w:p>
    <w:p w14:paraId="4C02697E" w14:textId="77777777" w:rsidR="000D3A90" w:rsidRDefault="00B15695" w:rsidP="00C81022">
      <w:pPr>
        <w:pStyle w:val="Heading2"/>
        <w:jc w:val="both"/>
      </w:pPr>
      <w:bookmarkStart w:id="20" w:name="_4.0_working_with"/>
      <w:bookmarkStart w:id="21" w:name="_Toc430603401"/>
      <w:bookmarkEnd w:id="20"/>
      <w:r>
        <w:t xml:space="preserve">4.0 </w:t>
      </w:r>
      <w:r w:rsidR="00B7489A">
        <w:t>working with the code: intellij</w:t>
      </w:r>
      <w:bookmarkEnd w:id="21"/>
      <w:r w:rsidR="00304FC0">
        <w:t xml:space="preserve"> </w:t>
      </w:r>
    </w:p>
    <w:p w14:paraId="1395D30E" w14:textId="77777777" w:rsidR="00B15695" w:rsidRDefault="00B15695" w:rsidP="00C81022">
      <w:pPr>
        <w:pStyle w:val="Heading3"/>
        <w:jc w:val="both"/>
      </w:pPr>
      <w:r>
        <w:t>4.1 The Intellij ide</w:t>
      </w:r>
    </w:p>
    <w:p w14:paraId="75CE701D" w14:textId="77777777" w:rsidR="00BC639C" w:rsidRDefault="00296EE4" w:rsidP="00C81022">
      <w:pPr>
        <w:jc w:val="both"/>
      </w:pPr>
      <w:r>
        <w:t xml:space="preserve">Integrated Development Environments (IDE’s) provide a means of linking </w:t>
      </w:r>
      <w:proofErr w:type="gramStart"/>
      <w:r>
        <w:t>a number of</w:t>
      </w:r>
      <w:proofErr w:type="gramEnd"/>
      <w:r>
        <w:t xml:space="preserve"> tools together to allow developers to write software code and then manage their work by linking to project management tools and repositories.</w:t>
      </w:r>
      <w:r w:rsidR="00F4240E">
        <w:t xml:space="preserve"> </w:t>
      </w:r>
      <w:r>
        <w:t xml:space="preserve"> </w:t>
      </w:r>
    </w:p>
    <w:p w14:paraId="0BAFF2F0" w14:textId="77777777"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14:paraId="780791F6" w14:textId="77777777"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14:paraId="55779416" w14:textId="77777777" w:rsidR="00F4240E" w:rsidRDefault="00F4240E" w:rsidP="00F4240E">
      <w:pPr>
        <w:ind w:left="720"/>
      </w:pPr>
      <w:proofErr w:type="gramStart"/>
      <w:r>
        <w:t>A number of</w:t>
      </w:r>
      <w:proofErr w:type="gramEnd"/>
      <w:r>
        <w:t xml:space="preserve"> IDE’s can be used to write VASL source code in Java, for example, Eclipse.</w:t>
      </w:r>
      <w:r w:rsidR="00050480">
        <w:t xml:space="preserve"> The following instructions apply specifically to another one, IntelliJ. They could be used as a guide to </w:t>
      </w:r>
      <w:proofErr w:type="gramStart"/>
      <w:r w:rsidR="00050480">
        <w:t>working</w:t>
      </w:r>
      <w:proofErr w:type="gramEnd"/>
      <w:r w:rsidR="00050480">
        <w:t xml:space="preserve"> with Eclipse or other IDE’s.</w:t>
      </w:r>
    </w:p>
    <w:p w14:paraId="6778E46F" w14:textId="77777777"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14:paraId="23E06B5D" w14:textId="77777777"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14:paraId="73839DFB" w14:textId="77777777"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14:paraId="1B50A62A" w14:textId="77777777"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14:paraId="1B0809EF" w14:textId="3B773151"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14:paraId="66ABD3B4" w14:textId="7EC84666" w:rsidR="008D5D46" w:rsidRDefault="008D5D46" w:rsidP="00C81022">
      <w:pPr>
        <w:ind w:left="720"/>
        <w:jc w:val="both"/>
        <w:rPr>
          <w:rFonts w:ascii="Segoe UI" w:hAnsi="Segoe UI" w:cs="Segoe UI"/>
          <w:color w:val="000000"/>
          <w:kern w:val="0"/>
          <w:sz w:val="20"/>
          <w:szCs w:val="20"/>
        </w:rPr>
      </w:pPr>
    </w:p>
    <w:p w14:paraId="6441C065" w14:textId="5990AE24" w:rsidR="008D5D46" w:rsidRDefault="008D5D46" w:rsidP="00C81022">
      <w:pPr>
        <w:ind w:left="720"/>
        <w:jc w:val="both"/>
        <w:rPr>
          <w:rFonts w:ascii="Segoe UI" w:hAnsi="Segoe UI" w:cs="Segoe UI"/>
          <w:color w:val="000000"/>
          <w:kern w:val="0"/>
          <w:sz w:val="20"/>
          <w:szCs w:val="20"/>
        </w:rPr>
      </w:pPr>
    </w:p>
    <w:p w14:paraId="1E757837" w14:textId="7F966A6D" w:rsidR="008D5D46" w:rsidRDefault="008D5D46" w:rsidP="00C81022">
      <w:pPr>
        <w:ind w:left="720"/>
        <w:jc w:val="both"/>
        <w:rPr>
          <w:rFonts w:ascii="Segoe UI" w:hAnsi="Segoe UI" w:cs="Segoe UI"/>
          <w:color w:val="000000"/>
          <w:kern w:val="0"/>
          <w:sz w:val="20"/>
          <w:szCs w:val="20"/>
        </w:rPr>
      </w:pPr>
    </w:p>
    <w:p w14:paraId="487DE1B1" w14:textId="77777777" w:rsidR="008D5D46" w:rsidRDefault="008D5D46" w:rsidP="00C81022">
      <w:pPr>
        <w:ind w:left="720"/>
        <w:jc w:val="both"/>
        <w:rPr>
          <w:rFonts w:ascii="Segoe UI" w:hAnsi="Segoe UI" w:cs="Segoe UI"/>
          <w:color w:val="000000"/>
          <w:kern w:val="0"/>
          <w:sz w:val="20"/>
          <w:szCs w:val="20"/>
        </w:rPr>
      </w:pPr>
    </w:p>
    <w:p w14:paraId="1E71E2EE" w14:textId="77777777" w:rsidR="00491A4A" w:rsidRDefault="00491A4A" w:rsidP="00C81022">
      <w:pPr>
        <w:pStyle w:val="Heading4"/>
        <w:ind w:left="720"/>
        <w:jc w:val="both"/>
        <w:rPr>
          <w:b/>
          <w:bCs/>
          <w:color w:val="002060"/>
        </w:rPr>
      </w:pPr>
      <w:bookmarkStart w:id="22" w:name="_4.1.3_Setting_up"/>
      <w:bookmarkEnd w:id="22"/>
      <w:r>
        <w:rPr>
          <w:b/>
          <w:color w:val="002060"/>
        </w:rPr>
        <w:lastRenderedPageBreak/>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14:paraId="121B823E" w14:textId="77777777"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3" w:name="Section413Step1"/>
      <w:bookmarkStart w:id="24" w:name="_Toc430603402"/>
      <w:r w:rsidRPr="007A4B7B">
        <w:rPr>
          <w:rFonts w:asciiTheme="minorHAnsi" w:eastAsiaTheme="minorEastAsia" w:hAnsiTheme="minorHAnsi" w:cstheme="minorBidi"/>
          <w:caps w:val="0"/>
          <w:color w:val="auto"/>
          <w:sz w:val="22"/>
          <w:szCs w:val="22"/>
        </w:rPr>
        <w:t>1.</w:t>
      </w:r>
      <w:bookmarkEnd w:id="23"/>
      <w:r w:rsidRPr="007A4B7B">
        <w:rPr>
          <w:rFonts w:asciiTheme="minorHAnsi" w:eastAsiaTheme="minorEastAsia" w:hAnsiTheme="minorHAnsi" w:cstheme="minorBidi"/>
          <w:caps w:val="0"/>
          <w:color w:val="auto"/>
          <w:sz w:val="22"/>
          <w:szCs w:val="22"/>
        </w:rPr>
        <w:t xml:space="preserve"> Create the VASL project</w:t>
      </w:r>
      <w:bookmarkEnd w:id="24"/>
    </w:p>
    <w:p w14:paraId="44604214" w14:textId="77777777"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14:paraId="3BD3C847" w14:textId="016913C1"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r w:rsidR="008D5D46">
        <w:t>The screen may have differences from the one shown below due to version changes but should still have an Import Project option. Click it.</w:t>
      </w:r>
    </w:p>
    <w:p w14:paraId="46B72735" w14:textId="77777777"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1DBF0BBA" wp14:editId="45319245">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7E6CE" w14:textId="77777777" w:rsidR="00491A4A" w:rsidRDefault="00491A4A" w:rsidP="00C81022">
      <w:pPr>
        <w:ind w:left="792"/>
        <w:jc w:val="both"/>
      </w:pPr>
    </w:p>
    <w:p w14:paraId="5C0E62C6" w14:textId="77777777" w:rsidR="00491A4A" w:rsidRDefault="00491A4A" w:rsidP="00C81022">
      <w:pPr>
        <w:ind w:left="792"/>
        <w:jc w:val="both"/>
      </w:pPr>
    </w:p>
    <w:p w14:paraId="2EF01C2C" w14:textId="77777777" w:rsidR="00491A4A" w:rsidRDefault="00491A4A" w:rsidP="00C81022">
      <w:pPr>
        <w:ind w:left="792"/>
        <w:jc w:val="both"/>
      </w:pPr>
    </w:p>
    <w:p w14:paraId="4C75A072" w14:textId="77777777" w:rsidR="00491A4A" w:rsidRDefault="00491A4A" w:rsidP="00C81022">
      <w:pPr>
        <w:ind w:left="792"/>
        <w:jc w:val="both"/>
      </w:pPr>
    </w:p>
    <w:p w14:paraId="579914CC" w14:textId="77777777" w:rsidR="00491A4A" w:rsidRDefault="00491A4A" w:rsidP="00C81022">
      <w:pPr>
        <w:ind w:left="792"/>
        <w:jc w:val="both"/>
      </w:pPr>
    </w:p>
    <w:p w14:paraId="26BFB8B8" w14:textId="77777777" w:rsidR="00491A4A" w:rsidRDefault="00491A4A" w:rsidP="00C81022">
      <w:pPr>
        <w:ind w:left="792"/>
        <w:jc w:val="both"/>
      </w:pPr>
    </w:p>
    <w:p w14:paraId="241E1FD2" w14:textId="77777777" w:rsidR="00E242B0" w:rsidRDefault="00E242B0" w:rsidP="00C81022">
      <w:pPr>
        <w:ind w:left="1440"/>
        <w:jc w:val="both"/>
      </w:pPr>
    </w:p>
    <w:p w14:paraId="32B77EE0" w14:textId="77777777"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19C547A5" wp14:editId="405A51F8">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14:paraId="448B2B12" w14:textId="77777777" w:rsidR="00EC0425" w:rsidRDefault="00EC0425" w:rsidP="00C81022">
      <w:pPr>
        <w:ind w:left="792"/>
        <w:jc w:val="both"/>
      </w:pPr>
    </w:p>
    <w:p w14:paraId="2A002742" w14:textId="77777777" w:rsidR="00EC0425" w:rsidRDefault="00EC0425" w:rsidP="00C81022">
      <w:pPr>
        <w:ind w:left="792"/>
        <w:jc w:val="both"/>
      </w:pPr>
    </w:p>
    <w:p w14:paraId="62EEE105" w14:textId="77777777" w:rsidR="00EC0425" w:rsidRDefault="00EC0425" w:rsidP="00C81022">
      <w:pPr>
        <w:ind w:left="792"/>
        <w:jc w:val="both"/>
      </w:pPr>
    </w:p>
    <w:p w14:paraId="013B790D" w14:textId="77777777" w:rsidR="00EC0425" w:rsidRDefault="00EC0425" w:rsidP="00C81022">
      <w:pPr>
        <w:ind w:left="792"/>
        <w:jc w:val="both"/>
      </w:pPr>
    </w:p>
    <w:p w14:paraId="619FA157" w14:textId="77777777" w:rsidR="00EC0425" w:rsidRDefault="00EC0425" w:rsidP="00C81022">
      <w:pPr>
        <w:ind w:left="792"/>
        <w:jc w:val="both"/>
      </w:pPr>
    </w:p>
    <w:p w14:paraId="43FD7A99" w14:textId="77777777" w:rsidR="00EC0425" w:rsidRDefault="00EC0425" w:rsidP="00C81022">
      <w:pPr>
        <w:ind w:left="792"/>
        <w:jc w:val="both"/>
      </w:pPr>
    </w:p>
    <w:p w14:paraId="6E55056A" w14:textId="77777777" w:rsidR="00BE169D" w:rsidRDefault="00BE169D" w:rsidP="00C81022">
      <w:pPr>
        <w:ind w:left="1440"/>
        <w:jc w:val="both"/>
      </w:pPr>
    </w:p>
    <w:p w14:paraId="3E5CDC77" w14:textId="6772FB45" w:rsidR="008D5D46" w:rsidRDefault="008D5D46" w:rsidP="00C81022">
      <w:pPr>
        <w:ind w:left="1440"/>
        <w:jc w:val="both"/>
      </w:pPr>
      <w:r>
        <w:t xml:space="preserve">IntelliJ will then present </w:t>
      </w:r>
      <w:proofErr w:type="gramStart"/>
      <w:r>
        <w:t>a number of</w:t>
      </w:r>
      <w:proofErr w:type="gramEnd"/>
      <w:r>
        <w:t xml:space="preserve"> screens to complete the importation process. These screens change often and thus are not shown or described in detail. For the most part it is ok to accept the default choices present by IntelliJ. A few key points to check are highlighted below.</w:t>
      </w:r>
    </w:p>
    <w:p w14:paraId="4EBD9870" w14:textId="229282E4" w:rsidR="00EC0425" w:rsidRDefault="00EC0425" w:rsidP="00C81022">
      <w:pPr>
        <w:ind w:left="1440"/>
        <w:jc w:val="both"/>
      </w:pPr>
      <w:r>
        <w:t xml:space="preserve">On </w:t>
      </w:r>
      <w:r w:rsidR="008D5D46">
        <w:t xml:space="preserve">a </w:t>
      </w:r>
      <w:r>
        <w:t>screen</w:t>
      </w:r>
      <w:r w:rsidR="008D5D46">
        <w:t xml:space="preserve"> labelled something like</w:t>
      </w:r>
      <w:r>
        <w:t xml:space="preserve"> “Import Project”, ensure the </w:t>
      </w:r>
      <w:r w:rsidR="00FA4C4B">
        <w:t xml:space="preserve">“Create project from existing sources” button is selected then click Next. </w:t>
      </w:r>
      <w:r w:rsidR="008D5D46">
        <w:t xml:space="preserve">If shown </w:t>
      </w:r>
      <w:proofErr w:type="gramStart"/>
      <w:r w:rsidR="008D5D46">
        <w:t xml:space="preserve">a </w:t>
      </w:r>
      <w:r w:rsidR="00FA4C4B">
        <w:t xml:space="preserve"> project</w:t>
      </w:r>
      <w:proofErr w:type="gramEnd"/>
      <w:r w:rsidR="00FA4C4B">
        <w:t xml:space="preserve"> name and location</w:t>
      </w:r>
      <w:r w:rsidR="008D5D46">
        <w:t xml:space="preserve">, accept the defaults. </w:t>
      </w:r>
    </w:p>
    <w:p w14:paraId="0D225472" w14:textId="11DDC0C0" w:rsidR="00FA4C4B" w:rsidRDefault="00FA4C4B" w:rsidP="00C81022">
      <w:pPr>
        <w:ind w:left="792"/>
        <w:jc w:val="both"/>
      </w:pPr>
    </w:p>
    <w:p w14:paraId="790E4E3C" w14:textId="0C39E001" w:rsidR="00FA4C4B" w:rsidRDefault="00FA4C4B" w:rsidP="00C81022">
      <w:pPr>
        <w:ind w:left="792"/>
        <w:jc w:val="both"/>
      </w:pPr>
    </w:p>
    <w:p w14:paraId="34DC562C" w14:textId="022AA1A4" w:rsidR="00FA4C4B" w:rsidRDefault="00FA4C4B" w:rsidP="00C81022">
      <w:pPr>
        <w:ind w:left="792"/>
        <w:jc w:val="both"/>
      </w:pPr>
    </w:p>
    <w:p w14:paraId="03E2B1ED" w14:textId="77777777" w:rsidR="00FA4C4B" w:rsidRDefault="00FA4C4B" w:rsidP="00C81022">
      <w:pPr>
        <w:ind w:left="792"/>
        <w:jc w:val="both"/>
      </w:pPr>
    </w:p>
    <w:p w14:paraId="57D51A45" w14:textId="57EA3ED8" w:rsidR="000A7170" w:rsidRDefault="008D5D46" w:rsidP="000A7170">
      <w:pPr>
        <w:ind w:left="1440"/>
        <w:jc w:val="both"/>
      </w:pPr>
      <w:r>
        <w:lastRenderedPageBreak/>
        <w:t xml:space="preserve">If shown a screen with </w:t>
      </w:r>
      <w:proofErr w:type="gramStart"/>
      <w:r>
        <w:t xml:space="preserve">a </w:t>
      </w:r>
      <w:r w:rsidR="00A2560F">
        <w:t xml:space="preserve"> Libraries</w:t>
      </w:r>
      <w:proofErr w:type="gramEnd"/>
      <w:r w:rsidR="00A2560F">
        <w:t xml:space="preserve"> list,</w:t>
      </w:r>
      <w:r>
        <w:t xml:space="preserve"> ensure</w:t>
      </w:r>
      <w:r w:rsidR="00A2560F">
        <w:t xml:space="preserve"> “lib” is selected. Deselect “vassal-3.2.8-sources” if it is selected. </w:t>
      </w:r>
      <w:r>
        <w:t>If shown a screen with a “</w:t>
      </w:r>
      <w:r w:rsidR="00A2560F">
        <w:t>Modules</w:t>
      </w:r>
      <w:r>
        <w:t>” list,</w:t>
      </w:r>
      <w:r w:rsidR="00A2560F">
        <w:t xml:space="preserve"> select</w:t>
      </w:r>
      <w:r>
        <w:t xml:space="preserve"> those shown. If shown a screen about the Java</w:t>
      </w:r>
      <w:r w:rsidR="001E104C">
        <w:t xml:space="preserve"> SDK,</w:t>
      </w:r>
      <w:r w:rsidR="00A2560F">
        <w:t xml:space="preserve"> select the most recent SDK available</w:t>
      </w:r>
      <w:r w:rsidR="001E104C">
        <w:t xml:space="preserve"> (and that you have installed; </w:t>
      </w:r>
      <w:r w:rsidR="00A2560F">
        <w:t xml:space="preserve">likely 1.7 or 1.8). </w:t>
      </w:r>
      <w:r w:rsidR="000A7170">
        <w:t xml:space="preserve">Note that if you installed Java SDK 8.0 in </w:t>
      </w:r>
      <w:hyperlink w:anchor="Section213" w:history="1">
        <w:r w:rsidR="000A7170" w:rsidRPr="009003CC">
          <w:rPr>
            <w:rStyle w:val="Hyperlink"/>
          </w:rPr>
          <w:t>Section 2.1.3</w:t>
        </w:r>
      </w:hyperlink>
      <w:r w:rsidR="000A7170">
        <w:t>, this will show up as 1.8.</w:t>
      </w:r>
    </w:p>
    <w:p w14:paraId="6EF100B9" w14:textId="55953312" w:rsidR="009D6A03" w:rsidRDefault="001E104C" w:rsidP="00C81022">
      <w:pPr>
        <w:ind w:left="1440"/>
        <w:jc w:val="both"/>
      </w:pPr>
      <w:r>
        <w:t xml:space="preserve">At the end of this process, </w:t>
      </w:r>
      <w:r w:rsidR="009D6A03">
        <w:t>IntelliJ may give you the following messages:</w:t>
      </w:r>
    </w:p>
    <w:p w14:paraId="2EB5A82D" w14:textId="77777777"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7CDBC2D4" wp14:editId="15CE4BE2">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14:paraId="0A01A0A4" w14:textId="77777777" w:rsidR="009D6A03" w:rsidRDefault="009D6A03" w:rsidP="00C81022">
      <w:pPr>
        <w:ind w:left="792"/>
        <w:jc w:val="both"/>
      </w:pPr>
    </w:p>
    <w:p w14:paraId="7B7C6255" w14:textId="77777777" w:rsidR="009D6A03" w:rsidRDefault="009D6A03" w:rsidP="00C81022">
      <w:pPr>
        <w:ind w:left="792"/>
        <w:jc w:val="both"/>
      </w:pPr>
    </w:p>
    <w:p w14:paraId="6DD53DE7" w14:textId="77777777" w:rsidR="009D6A03" w:rsidRDefault="009D6A03" w:rsidP="00C81022">
      <w:pPr>
        <w:ind w:left="792"/>
        <w:jc w:val="both"/>
      </w:pPr>
    </w:p>
    <w:p w14:paraId="28B4BDD5" w14:textId="77777777"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14:paraId="38E3520C" w14:textId="77777777" w:rsidR="009D6A03" w:rsidRPr="007A4B7B" w:rsidRDefault="009D6A03" w:rsidP="00C81022">
      <w:pPr>
        <w:ind w:left="792"/>
        <w:jc w:val="both"/>
      </w:pPr>
      <w:r>
        <w:t xml:space="preserve"> </w:t>
      </w:r>
      <w:bookmarkStart w:id="25" w:name="Section413Step2"/>
      <w:r w:rsidRPr="007A4B7B">
        <w:t>2.</w:t>
      </w:r>
      <w:bookmarkEnd w:id="25"/>
      <w:r w:rsidRPr="007A4B7B">
        <w:t xml:space="preserve"> Configure the VASL project</w:t>
      </w:r>
    </w:p>
    <w:p w14:paraId="03CF5CA5" w14:textId="77777777" w:rsidR="00E96195" w:rsidRDefault="00491A4A" w:rsidP="00C81022">
      <w:pPr>
        <w:ind w:left="1440"/>
        <w:jc w:val="both"/>
      </w:pPr>
      <w:r>
        <w:t xml:space="preserve">You will </w:t>
      </w:r>
      <w:r w:rsidR="009D6A03">
        <w:t xml:space="preserve">need to configure the project </w:t>
      </w:r>
      <w:proofErr w:type="gramStart"/>
      <w:r w:rsidR="009D6A03">
        <w:t>in order to</w:t>
      </w:r>
      <w:proofErr w:type="gramEnd"/>
      <w:r w:rsidR="009D6A03">
        <w:t xml:space="preserve"> enable tools such as the JDK and VASSAL code to be accessed when coding. </w:t>
      </w:r>
      <w:r>
        <w:t xml:space="preserve"> </w:t>
      </w:r>
    </w:p>
    <w:p w14:paraId="4521E7F4" w14:textId="77777777"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14:paraId="40CC5674" w14:textId="77777777" w:rsidR="009F4649" w:rsidRDefault="009F4649" w:rsidP="00C81022">
      <w:pPr>
        <w:ind w:left="1440"/>
        <w:jc w:val="both"/>
      </w:pPr>
      <w:r w:rsidRPr="00E10DA6">
        <w:t>Click on the Project language level dropdown and select “</w:t>
      </w:r>
      <w:r w:rsidR="00E10DA6" w:rsidRPr="00E10DA6">
        <w:t>5.0</w:t>
      </w:r>
      <w:r w:rsidRPr="00E10DA6">
        <w:t>“.</w:t>
      </w:r>
    </w:p>
    <w:p w14:paraId="7A1D7FAC" w14:textId="77777777"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2641E329" wp14:editId="48B46F5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14:paraId="58B7DA07" w14:textId="77777777" w:rsidR="00491A4A" w:rsidRDefault="00491A4A" w:rsidP="00C81022">
      <w:pPr>
        <w:ind w:left="792"/>
        <w:jc w:val="both"/>
      </w:pPr>
    </w:p>
    <w:p w14:paraId="203411CA" w14:textId="77777777" w:rsidR="00491A4A" w:rsidRDefault="00491A4A" w:rsidP="00C81022">
      <w:pPr>
        <w:ind w:left="792"/>
        <w:jc w:val="both"/>
      </w:pPr>
    </w:p>
    <w:p w14:paraId="089B44A8" w14:textId="77777777" w:rsidR="00491A4A" w:rsidRDefault="00491A4A" w:rsidP="00C81022">
      <w:pPr>
        <w:ind w:left="792"/>
        <w:jc w:val="both"/>
      </w:pPr>
    </w:p>
    <w:p w14:paraId="47A5A571" w14:textId="77777777" w:rsidR="00491A4A" w:rsidRDefault="00491A4A" w:rsidP="00C81022">
      <w:pPr>
        <w:ind w:left="792"/>
        <w:jc w:val="both"/>
      </w:pPr>
    </w:p>
    <w:p w14:paraId="38C8B3AC" w14:textId="77777777" w:rsidR="00491A4A" w:rsidRDefault="00491A4A" w:rsidP="00C81022">
      <w:pPr>
        <w:ind w:left="792"/>
        <w:jc w:val="both"/>
      </w:pPr>
    </w:p>
    <w:p w14:paraId="06A19C3D" w14:textId="77777777" w:rsidR="00491A4A" w:rsidRDefault="00491A4A" w:rsidP="00C81022">
      <w:pPr>
        <w:ind w:left="792"/>
        <w:jc w:val="both"/>
      </w:pPr>
    </w:p>
    <w:p w14:paraId="00F37FF8" w14:textId="77777777" w:rsidR="00E96195" w:rsidRDefault="00E96195" w:rsidP="00C81022">
      <w:pPr>
        <w:ind w:left="1440"/>
        <w:jc w:val="both"/>
      </w:pPr>
    </w:p>
    <w:p w14:paraId="1880FC3A" w14:textId="77777777" w:rsidR="00900D37" w:rsidRDefault="00EE18EB" w:rsidP="00C81022">
      <w:pPr>
        <w:ind w:left="1440"/>
        <w:jc w:val="both"/>
      </w:pPr>
      <w:r>
        <w:t xml:space="preserve">Click the Modules tab and then the Dependencies tab. The list should include the following items. </w:t>
      </w:r>
    </w:p>
    <w:p w14:paraId="2758FA37" w14:textId="77777777" w:rsidR="00900D37" w:rsidRDefault="00A646B6" w:rsidP="00C81022">
      <w:pPr>
        <w:ind w:left="1440"/>
        <w:jc w:val="both"/>
      </w:pPr>
      <w:r>
        <w:rPr>
          <w:noProof/>
          <w:lang w:eastAsia="en-US"/>
        </w:rPr>
        <w:drawing>
          <wp:inline distT="0" distB="0" distL="0" distR="0" wp14:anchorId="4D2129F6" wp14:editId="0C53A0C8">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3041" cy="1565500"/>
                    </a:xfrm>
                    <a:prstGeom prst="rect">
                      <a:avLst/>
                    </a:prstGeom>
                  </pic:spPr>
                </pic:pic>
              </a:graphicData>
            </a:graphic>
          </wp:inline>
        </w:drawing>
      </w:r>
    </w:p>
    <w:p w14:paraId="1B83D75A" w14:textId="1A900F95" w:rsidR="00491A4A" w:rsidRDefault="00EE18EB" w:rsidP="00C81022">
      <w:pPr>
        <w:ind w:left="1440"/>
        <w:jc w:val="both"/>
      </w:pPr>
      <w:r>
        <w:lastRenderedPageBreak/>
        <w:t xml:space="preserve">If the Java item is missing, click the green </w:t>
      </w:r>
      <w:r w:rsidRPr="00EE18EB">
        <w:rPr>
          <w:color w:val="00B050"/>
        </w:rPr>
        <w:t>+</w:t>
      </w:r>
      <w:r>
        <w:t xml:space="preserve"> sign and </w:t>
      </w:r>
      <w:r w:rsidR="00900D37">
        <w:t>select “</w:t>
      </w:r>
      <w:proofErr w:type="gramStart"/>
      <w:r w:rsidR="00900D37">
        <w:t>Library”→</w:t>
      </w:r>
      <w:proofErr w:type="gramEnd"/>
      <w:r>
        <w:t xml:space="preserve"> </w:t>
      </w:r>
      <w:r w:rsidR="00900D37">
        <w:t xml:space="preserve">“Java” and navigate to the item, then click OK. </w:t>
      </w:r>
      <w:r w:rsidR="00900D37" w:rsidRPr="00E72718">
        <w:t xml:space="preserve">If you have trouble finding the </w:t>
      </w:r>
      <w:r w:rsidR="007A434B">
        <w:t>S</w:t>
      </w:r>
      <w:r w:rsidR="00900D37" w:rsidRPr="00E72718">
        <w:t>DK, look in directories where software files are usually kept (e.g. directories with “Program Files” in their name in Windows</w:t>
      </w:r>
      <w:r w:rsidR="00BE169D">
        <w:t>)</w:t>
      </w:r>
      <w:r w:rsidR="00900D37" w:rsidRPr="00E72718">
        <w:t>.</w:t>
      </w:r>
    </w:p>
    <w:p w14:paraId="2BE95ED7" w14:textId="7E4C3588" w:rsidR="00900D37" w:rsidRDefault="00900D37" w:rsidP="00C81022">
      <w:pPr>
        <w:ind w:left="1440"/>
        <w:jc w:val="both"/>
      </w:pPr>
      <w:r>
        <w:t xml:space="preserve">If the </w:t>
      </w:r>
      <w:proofErr w:type="spellStart"/>
      <w:r>
        <w:t>V</w:t>
      </w:r>
      <w:r w:rsidR="00A646B6">
        <w:t>engine</w:t>
      </w:r>
      <w:proofErr w:type="spellEnd"/>
      <w:r>
        <w:t xml:space="preserve"> item is missing, click the green </w:t>
      </w:r>
      <w:r w:rsidRPr="00EE18EB">
        <w:rPr>
          <w:color w:val="00B050"/>
        </w:rPr>
        <w:t>+</w:t>
      </w:r>
      <w:r>
        <w:t xml:space="preserve"> sign and select “Jars or Directories”. Then navigate to the “lib” directory of the current project and select “Vengine.jar (version numbers might be different), then click OK. Select “Vengine.jar” and use the up and down arrows to move it to the very top of the list. </w:t>
      </w:r>
    </w:p>
    <w:p w14:paraId="32E836B6" w14:textId="77777777"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14:paraId="1187A2B9" w14:textId="39671796" w:rsidR="00297FA5" w:rsidRDefault="00A646B6" w:rsidP="00C81022">
      <w:pPr>
        <w:ind w:left="1440"/>
        <w:jc w:val="both"/>
      </w:pPr>
      <w:r>
        <w:t xml:space="preserve">These </w:t>
      </w:r>
      <w:r w:rsidR="00E96195">
        <w:t xml:space="preserve">previous </w:t>
      </w:r>
      <w:r>
        <w:t>two steps must be done separately and the “Vengine.jar” item MUST be at the top of the list.</w:t>
      </w:r>
      <w:r w:rsidR="00297FA5">
        <w:t xml:space="preserve"> </w:t>
      </w:r>
    </w:p>
    <w:p w14:paraId="1B7A50B0" w14:textId="77777777"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14:paraId="3E7637FB" w14:textId="77777777"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7F4BC709" wp14:editId="191F8ED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14:paraId="584E77AE" w14:textId="77777777" w:rsidR="00E96195" w:rsidRDefault="00E96195" w:rsidP="00C81022">
      <w:pPr>
        <w:ind w:left="1440"/>
        <w:jc w:val="both"/>
      </w:pPr>
    </w:p>
    <w:p w14:paraId="55522820" w14:textId="77777777" w:rsidR="00E96195" w:rsidRDefault="00E96195" w:rsidP="00C81022">
      <w:pPr>
        <w:ind w:left="1440"/>
        <w:jc w:val="both"/>
      </w:pPr>
    </w:p>
    <w:p w14:paraId="4BDA2C44" w14:textId="77777777" w:rsidR="00E96195" w:rsidRDefault="00E96195" w:rsidP="00C81022">
      <w:pPr>
        <w:ind w:left="1440"/>
        <w:jc w:val="both"/>
      </w:pPr>
    </w:p>
    <w:p w14:paraId="0BE101FA" w14:textId="77777777" w:rsidR="00E96195" w:rsidRDefault="00E96195" w:rsidP="00C81022">
      <w:pPr>
        <w:ind w:left="1440"/>
        <w:jc w:val="both"/>
      </w:pPr>
    </w:p>
    <w:p w14:paraId="52157C0E" w14:textId="77777777" w:rsidR="00E96195" w:rsidRDefault="00E96195" w:rsidP="00C81022">
      <w:pPr>
        <w:ind w:left="1440"/>
        <w:jc w:val="both"/>
      </w:pPr>
    </w:p>
    <w:p w14:paraId="1D4513AF" w14:textId="77777777" w:rsidR="00E96195" w:rsidRDefault="00E96195" w:rsidP="00C81022">
      <w:pPr>
        <w:ind w:left="1440"/>
        <w:jc w:val="both"/>
      </w:pPr>
    </w:p>
    <w:p w14:paraId="7E10D7F1" w14:textId="77777777" w:rsidR="00E96195" w:rsidRDefault="00E96195" w:rsidP="00C81022">
      <w:pPr>
        <w:ind w:left="1440"/>
        <w:jc w:val="both"/>
      </w:pPr>
    </w:p>
    <w:p w14:paraId="673941AB" w14:textId="77777777" w:rsidR="00E96195" w:rsidRDefault="00E96195" w:rsidP="00C81022">
      <w:pPr>
        <w:ind w:left="1440"/>
        <w:jc w:val="both"/>
      </w:pPr>
    </w:p>
    <w:p w14:paraId="17DE0896" w14:textId="77777777"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14:paraId="3BFC12AC" w14:textId="77777777" w:rsidR="00142980" w:rsidRDefault="00142980" w:rsidP="00C81022">
      <w:pPr>
        <w:ind w:left="1440"/>
        <w:jc w:val="both"/>
      </w:pPr>
      <w:r>
        <w:rPr>
          <w:noProof/>
          <w:lang w:eastAsia="en-US"/>
        </w:rPr>
        <w:drawing>
          <wp:inline distT="0" distB="0" distL="0" distR="0" wp14:anchorId="6AB6CD27" wp14:editId="01E93A39">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1518" cy="1535520"/>
                    </a:xfrm>
                    <a:prstGeom prst="rect">
                      <a:avLst/>
                    </a:prstGeom>
                  </pic:spPr>
                </pic:pic>
              </a:graphicData>
            </a:graphic>
          </wp:inline>
        </w:drawing>
      </w:r>
    </w:p>
    <w:p w14:paraId="50652275" w14:textId="77777777"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w:t>
      </w:r>
      <w:proofErr w:type="spellStart"/>
      <w:r w:rsidR="00297FA5" w:rsidRPr="00297FA5">
        <w:t>listbox</w:t>
      </w:r>
      <w:proofErr w:type="spellEnd"/>
      <w:r w:rsidR="00297FA5" w:rsidRPr="00297FA5">
        <w:t xml:space="preserve">, </w:t>
      </w:r>
      <w:r w:rsidR="00297FA5" w:rsidRPr="00297FA5">
        <w:lastRenderedPageBreak/>
        <w:t xml:space="preserve">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w:t>
      </w:r>
      <w:proofErr w:type="spellStart"/>
      <w:proofErr w:type="gramStart"/>
      <w:r w:rsidR="00297FA5" w:rsidRPr="00297FA5">
        <w:t>VASSAL.launch.Player</w:t>
      </w:r>
      <w:proofErr w:type="spellEnd"/>
      <w:proofErr w:type="gramEnd"/>
      <w:r w:rsidR="00297FA5">
        <w:t>” in the Main Class textbox.</w:t>
      </w:r>
    </w:p>
    <w:p w14:paraId="52E7B167" w14:textId="4B8FF568" w:rsidR="00A646B6" w:rsidRDefault="000E5F3C" w:rsidP="00C81022">
      <w:pPr>
        <w:ind w:left="1440"/>
        <w:jc w:val="both"/>
      </w:pPr>
      <w:r>
        <w:t xml:space="preserve">Enter </w:t>
      </w:r>
      <w:r w:rsidRPr="000E5F3C">
        <w:t>--standalone "</w:t>
      </w:r>
      <w:r w:rsidR="001F6117" w:rsidRPr="001F6117">
        <w:t>C:\Users\</w:t>
      </w:r>
      <w:r w:rsidR="001F6117">
        <w:t>&lt;you&gt;</w:t>
      </w:r>
      <w:r w:rsidR="001F6117" w:rsidRPr="001F6117">
        <w:t>\IdeaProjects\vasl\target</w:t>
      </w:r>
      <w:r w:rsidR="001F6117">
        <w:t>\</w:t>
      </w:r>
      <w:r w:rsidR="001F6117" w:rsidRPr="001F6117">
        <w:t>vasl-6.</w:t>
      </w:r>
      <w:r w:rsidR="000A7170">
        <w:t>4</w:t>
      </w:r>
      <w:r w:rsidR="001F6117" w:rsidRPr="001F6117">
        <w:t>.</w:t>
      </w:r>
      <w:r w:rsidR="000A7170">
        <w:t>1</w:t>
      </w:r>
      <w:r w:rsidR="001F6117" w:rsidRPr="001F6117">
        <w:t>-Snapshot.jar</w:t>
      </w:r>
      <w:r w:rsidRPr="000E5F3C">
        <w:t>"</w:t>
      </w:r>
      <w:r>
        <w:t xml:space="preserve"> in the Program Arguments textbox, using the directory where your current </w:t>
      </w:r>
      <w:r w:rsidR="00A8135A">
        <w:t xml:space="preserve">module </w:t>
      </w:r>
      <w:r>
        <w:t>file</w:t>
      </w:r>
      <w:r w:rsidR="00606C70">
        <w:t xml:space="preserve"> is located</w:t>
      </w:r>
      <w:r w:rsidR="00A8135A">
        <w:t>.</w:t>
      </w:r>
      <w:r w:rsidR="00BE169D">
        <w:t xml:space="preserve"> Note that versions numbers (“</w:t>
      </w:r>
      <w:proofErr w:type="gramStart"/>
      <w:r w:rsidR="00BE169D">
        <w:t>6.</w:t>
      </w:r>
      <w:r w:rsidR="000A7170">
        <w:t>4</w:t>
      </w:r>
      <w:r w:rsidR="00BE169D">
        <w:t>.</w:t>
      </w:r>
      <w:r w:rsidR="000A7170">
        <w:t>1</w:t>
      </w:r>
      <w:r w:rsidR="0019448C">
        <w:t xml:space="preserve"> </w:t>
      </w:r>
      <w:r w:rsidR="00BE169D">
        <w:t>”</w:t>
      </w:r>
      <w:proofErr w:type="gramEnd"/>
      <w:r w:rsidR="00BE169D">
        <w:t xml:space="preserve">) will change over time. </w:t>
      </w:r>
      <w:r w:rsidR="00E37280">
        <w:t xml:space="preserve">This must point to an actual .jar file so when running a module for the first time it is necessary to either build the module first (see </w:t>
      </w:r>
      <w:hyperlink w:anchor="_6.1_Building_the" w:history="1">
        <w:r w:rsidR="00E37280" w:rsidRPr="00E37280">
          <w:rPr>
            <w:rStyle w:val="Hyperlink"/>
          </w:rPr>
          <w:t>Section 6.1</w:t>
        </w:r>
      </w:hyperlink>
      <w:r w:rsidR="00E37280">
        <w:t>) or point to already existing file</w:t>
      </w:r>
      <w:r w:rsidR="000A7170">
        <w:t xml:space="preserve"> (such as the one used to play VASL games)</w:t>
      </w:r>
      <w:r w:rsidR="00E37280">
        <w:t xml:space="preserve">. </w:t>
      </w:r>
    </w:p>
    <w:p w14:paraId="1D8DA086" w14:textId="548401B2"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r w:rsidR="00C5021C">
        <w:t xml:space="preserve"> Select the </w:t>
      </w:r>
      <w:proofErr w:type="spellStart"/>
      <w:r w:rsidR="00C5021C">
        <w:t>classpath</w:t>
      </w:r>
      <w:proofErr w:type="spellEnd"/>
      <w:r w:rsidR="00C5021C">
        <w:t xml:space="preserve"> of module from choices available from the dropdown arrow; </w:t>
      </w:r>
      <w:r w:rsidR="00DD4899">
        <w:t xml:space="preserve">do not select “test”. Instead use the option </w:t>
      </w:r>
      <w:proofErr w:type="gramStart"/>
      <w:r w:rsidR="00DD4899">
        <w:t>similar to</w:t>
      </w:r>
      <w:proofErr w:type="gramEnd"/>
      <w:r w:rsidR="00DD4899">
        <w:t xml:space="preserve"> your project name.</w:t>
      </w:r>
    </w:p>
    <w:p w14:paraId="5D5401EE" w14:textId="77777777" w:rsidR="00E96195" w:rsidRDefault="00A8135A" w:rsidP="00C81022">
      <w:pPr>
        <w:ind w:left="1440"/>
        <w:jc w:val="both"/>
      </w:pPr>
      <w:r>
        <w:rPr>
          <w:noProof/>
          <w:lang w:eastAsia="en-US"/>
        </w:rPr>
        <w:drawing>
          <wp:inline distT="0" distB="0" distL="0" distR="0" wp14:anchorId="6B6B4325" wp14:editId="0CFBC341">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76699" cy="1753580"/>
                    </a:xfrm>
                    <a:prstGeom prst="rect">
                      <a:avLst/>
                    </a:prstGeom>
                  </pic:spPr>
                </pic:pic>
              </a:graphicData>
            </a:graphic>
          </wp:inline>
        </w:drawing>
      </w:r>
    </w:p>
    <w:p w14:paraId="7ADAEBB6" w14:textId="77777777" w:rsidR="000E5F3C" w:rsidRDefault="000E5F3C" w:rsidP="00C81022">
      <w:pPr>
        <w:ind w:left="1440"/>
        <w:jc w:val="both"/>
      </w:pPr>
      <w:r>
        <w:t>Click OK.</w:t>
      </w:r>
    </w:p>
    <w:p w14:paraId="3B91A6AB" w14:textId="77777777" w:rsidR="005F0FF6" w:rsidRDefault="005F0FF6" w:rsidP="00C81022">
      <w:pPr>
        <w:ind w:left="1440"/>
        <w:jc w:val="both"/>
      </w:pPr>
      <w:r>
        <w:t>Select Menu Run → Run “Your project name” to run the project.</w:t>
      </w:r>
    </w:p>
    <w:p w14:paraId="5DB3CA35" w14:textId="77777777" w:rsidR="009F4649" w:rsidRDefault="009F4649" w:rsidP="009F4649">
      <w:pPr>
        <w:pStyle w:val="Heading4"/>
        <w:ind w:left="720"/>
        <w:jc w:val="both"/>
        <w:rPr>
          <w:b/>
          <w:bCs/>
          <w:color w:val="002060"/>
        </w:rPr>
      </w:pPr>
      <w:bookmarkStart w:id="26" w:name="_4.1.4_Cloning_the"/>
      <w:bookmarkEnd w:id="26"/>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14:paraId="55613629" w14:textId="77777777"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14:paraId="0D6793BF" w14:textId="77777777"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14:paraId="599BB97D" w14:textId="77777777" w:rsidR="006619A1" w:rsidRDefault="006619A1" w:rsidP="006619A1"/>
    <w:p w14:paraId="4627C59B" w14:textId="77777777" w:rsidR="006619A1" w:rsidRDefault="00F7219E" w:rsidP="006619A1">
      <w:r>
        <w:rPr>
          <w:noProof/>
          <w:lang w:eastAsia="en-US"/>
        </w:rPr>
        <w:drawing>
          <wp:anchor distT="0" distB="0" distL="114300" distR="114300" simplePos="0" relativeHeight="251652096" behindDoc="0" locked="0" layoutInCell="1" allowOverlap="1" wp14:anchorId="317E52E1" wp14:editId="563E5967">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14:paraId="7ED492F0" w14:textId="77777777" w:rsidR="006619A1" w:rsidRDefault="006619A1" w:rsidP="006619A1"/>
    <w:p w14:paraId="3C15F3E7" w14:textId="77777777" w:rsidR="006619A1" w:rsidRDefault="006619A1" w:rsidP="006619A1"/>
    <w:p w14:paraId="313AC25B" w14:textId="77777777" w:rsidR="006619A1" w:rsidRDefault="006619A1" w:rsidP="006619A1"/>
    <w:p w14:paraId="363EE3F1" w14:textId="77777777" w:rsidR="006619A1" w:rsidRDefault="006619A1" w:rsidP="006619A1"/>
    <w:p w14:paraId="25BB67F3" w14:textId="77777777" w:rsidR="006619A1" w:rsidRDefault="006619A1" w:rsidP="006619A1"/>
    <w:p w14:paraId="218F8F20" w14:textId="77777777" w:rsidR="006619A1" w:rsidRDefault="006619A1" w:rsidP="006619A1"/>
    <w:p w14:paraId="1B727ACC" w14:textId="77777777" w:rsidR="006619A1" w:rsidRDefault="006619A1" w:rsidP="006619A1">
      <w:pPr>
        <w:ind w:left="720"/>
      </w:pPr>
      <w:r>
        <w:t xml:space="preserve">In the dialog select </w:t>
      </w:r>
      <w:r w:rsidR="00247752">
        <w:t>Git from the Dropdown</w:t>
      </w:r>
      <w:r>
        <w:t>:</w:t>
      </w:r>
    </w:p>
    <w:p w14:paraId="11DD921E" w14:textId="77777777" w:rsidR="006619A1" w:rsidRDefault="006619A1" w:rsidP="006619A1">
      <w:r>
        <w:rPr>
          <w:noProof/>
          <w:lang w:eastAsia="en-US"/>
        </w:rPr>
        <w:lastRenderedPageBreak/>
        <w:drawing>
          <wp:anchor distT="0" distB="0" distL="114300" distR="114300" simplePos="0" relativeHeight="251663360" behindDoc="0" locked="0" layoutInCell="1" allowOverlap="1" wp14:anchorId="30F8B230" wp14:editId="4FD8B93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14:paraId="7C3B509A" w14:textId="77777777" w:rsidR="006619A1" w:rsidRDefault="006619A1" w:rsidP="006619A1"/>
    <w:p w14:paraId="0A901DA2" w14:textId="77777777" w:rsidR="00AC1C58" w:rsidRDefault="00AC1C58" w:rsidP="00AC1C58">
      <w:pPr>
        <w:ind w:left="720"/>
        <w:jc w:val="both"/>
      </w:pPr>
    </w:p>
    <w:p w14:paraId="55CD82BA" w14:textId="77777777" w:rsidR="006619A1" w:rsidRDefault="006619A1" w:rsidP="00AC1C58">
      <w:pPr>
        <w:ind w:left="720"/>
        <w:jc w:val="both"/>
      </w:pPr>
    </w:p>
    <w:p w14:paraId="481D0039" w14:textId="77777777" w:rsidR="006619A1" w:rsidRDefault="006619A1" w:rsidP="00AC1C58">
      <w:pPr>
        <w:ind w:left="720"/>
        <w:jc w:val="both"/>
      </w:pPr>
    </w:p>
    <w:p w14:paraId="1B9E5EB4" w14:textId="77777777" w:rsidR="006619A1" w:rsidRDefault="006619A1" w:rsidP="00AC1C58">
      <w:pPr>
        <w:ind w:left="720"/>
        <w:jc w:val="both"/>
      </w:pPr>
    </w:p>
    <w:p w14:paraId="25A3EA9F" w14:textId="77777777" w:rsidR="00F169BD" w:rsidRPr="00BC639C" w:rsidRDefault="00F169BD" w:rsidP="00AC1C58">
      <w:pPr>
        <w:ind w:left="720"/>
        <w:jc w:val="both"/>
      </w:pPr>
      <w:r>
        <w:t>3. Click Menu VCS → Checkout from Version Control → GitHub and follow the required steps.</w:t>
      </w:r>
    </w:p>
    <w:p w14:paraId="1C6C9754" w14:textId="77777777" w:rsidR="00B7489A" w:rsidRPr="00E42904" w:rsidRDefault="00B15695" w:rsidP="00C81022">
      <w:pPr>
        <w:pStyle w:val="Heading2"/>
        <w:jc w:val="both"/>
      </w:pPr>
      <w:bookmarkStart w:id="27" w:name="_Toc430603403"/>
      <w:r>
        <w:t xml:space="preserve">5.0 </w:t>
      </w:r>
      <w:r w:rsidR="00B7489A">
        <w:t xml:space="preserve">Managing the code: </w:t>
      </w:r>
      <w:r w:rsidR="007E7766">
        <w:t xml:space="preserve">more </w:t>
      </w:r>
      <w:r w:rsidR="001675DA">
        <w:t>SOURCETREE</w:t>
      </w:r>
      <w:bookmarkEnd w:id="27"/>
    </w:p>
    <w:p w14:paraId="0CF62286" w14:textId="77777777" w:rsidR="007E7766" w:rsidRDefault="00B15695" w:rsidP="00C81022">
      <w:pPr>
        <w:pStyle w:val="Heading3"/>
        <w:jc w:val="both"/>
      </w:pPr>
      <w:r>
        <w:t xml:space="preserve">5.1 using </w:t>
      </w:r>
      <w:r w:rsidR="001675DA">
        <w:t>sOURCETREE AND</w:t>
      </w:r>
      <w:r>
        <w:t xml:space="preserve"> the ide to control code changes</w:t>
      </w:r>
    </w:p>
    <w:p w14:paraId="59971A36" w14:textId="77777777"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14:paraId="14D577EA" w14:textId="77777777"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14:paraId="5C660DDE" w14:textId="77777777" w:rsidR="00BC639C" w:rsidRDefault="001675DA" w:rsidP="00C81022">
      <w:pPr>
        <w:ind w:left="720"/>
        <w:jc w:val="both"/>
        <w:rPr>
          <w:bCs/>
        </w:rPr>
      </w:pPr>
      <w:r w:rsidRPr="001675DA">
        <w:rPr>
          <w:bCs/>
        </w:rPr>
        <w:t xml:space="preserve">Good code management ensures that no work is </w:t>
      </w:r>
      <w:proofErr w:type="gramStart"/>
      <w:r w:rsidRPr="001675DA">
        <w:rPr>
          <w:bCs/>
        </w:rPr>
        <w:t>wasted</w:t>
      </w:r>
      <w:proofErr w:type="gramEnd"/>
      <w:r w:rsidRPr="001675DA">
        <w:rPr>
          <w:bCs/>
        </w:rPr>
        <w:t xml:space="preserve"> and no conflicts enter the code base due to uncoordinated efforts of multiple developers.</w:t>
      </w:r>
      <w:r w:rsidRPr="001675DA">
        <w:t xml:space="preserve"> </w:t>
      </w:r>
      <w:r w:rsidRPr="001675DA">
        <w:rPr>
          <w:bCs/>
        </w:rPr>
        <w:t xml:space="preserve">All developers must access the VASL code and commit changes properly </w:t>
      </w:r>
      <w:proofErr w:type="gramStart"/>
      <w:r w:rsidRPr="001675DA">
        <w:rPr>
          <w:bCs/>
        </w:rPr>
        <w:t>in order to</w:t>
      </w:r>
      <w:proofErr w:type="gramEnd"/>
      <w:r w:rsidRPr="001675DA">
        <w:rPr>
          <w:bCs/>
        </w:rPr>
        <w:t xml:space="preserve"> maintain an integrated set of code files that will produce the VASL module for use by ASL players.</w:t>
      </w:r>
    </w:p>
    <w:p w14:paraId="522EF0E3" w14:textId="77777777"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14:paraId="6DDC1C3D" w14:textId="77777777"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14:paraId="30343FF4" w14:textId="77777777" w:rsidR="00F114BB" w:rsidRDefault="00F114BB" w:rsidP="00C81022">
      <w:pPr>
        <w:ind w:left="720"/>
        <w:jc w:val="both"/>
        <w:rPr>
          <w:rFonts w:asciiTheme="majorHAnsi" w:eastAsiaTheme="majorEastAsia" w:hAnsiTheme="majorHAnsi" w:cstheme="majorBidi"/>
          <w:b/>
          <w:color w:val="002060"/>
        </w:rPr>
      </w:pPr>
    </w:p>
    <w:p w14:paraId="5F864DC7" w14:textId="77777777"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14:paraId="3E62B8D7" w14:textId="77777777" w:rsidR="00B745E1" w:rsidRDefault="00F169BD" w:rsidP="00C81022">
      <w:pPr>
        <w:ind w:left="720"/>
        <w:jc w:val="both"/>
        <w:rPr>
          <w:bCs/>
        </w:rPr>
      </w:pPr>
      <w:r w:rsidRPr="00F169BD">
        <w:rPr>
          <w:bCs/>
        </w:rPr>
        <w:t>Once you have cloned the code repository and created project within the IDE, you can now make changes to the code.</w:t>
      </w:r>
    </w:p>
    <w:p w14:paraId="6C59D902" w14:textId="77777777"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14:paraId="4DE717D0" w14:textId="77777777" w:rsidR="00B745E1" w:rsidRDefault="00B745E1" w:rsidP="00B745E1">
      <w:pPr>
        <w:ind w:left="1440"/>
        <w:jc w:val="both"/>
        <w:rPr>
          <w:bCs/>
        </w:rPr>
      </w:pPr>
      <w:r>
        <w:rPr>
          <w:bCs/>
        </w:rPr>
        <w:t>5.1.3.1 If you used SourceTree to clone the repository:</w:t>
      </w:r>
    </w:p>
    <w:p w14:paraId="35896A98" w14:textId="77777777" w:rsidR="00B745E1" w:rsidRDefault="00B745E1" w:rsidP="00B745E1">
      <w:pPr>
        <w:ind w:left="2160"/>
        <w:jc w:val="both"/>
        <w:rPr>
          <w:bCs/>
        </w:rPr>
      </w:pPr>
      <w:r>
        <w:rPr>
          <w:bCs/>
        </w:rPr>
        <w:t>1. Open SourceTree</w:t>
      </w:r>
      <w:r w:rsidR="00DF2AFA">
        <w:rPr>
          <w:bCs/>
        </w:rPr>
        <w:t>.</w:t>
      </w:r>
    </w:p>
    <w:p w14:paraId="73CB0F80" w14:textId="77777777"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14:paraId="501E89E0" w14:textId="77777777" w:rsidR="00DF2AFA" w:rsidRDefault="00DF2AFA" w:rsidP="00B745E1">
      <w:pPr>
        <w:ind w:left="2160"/>
        <w:jc w:val="both"/>
        <w:rPr>
          <w:bCs/>
        </w:rPr>
      </w:pPr>
      <w:r>
        <w:rPr>
          <w:noProof/>
          <w:lang w:eastAsia="en-US"/>
        </w:rPr>
        <w:lastRenderedPageBreak/>
        <w:drawing>
          <wp:inline distT="0" distB="0" distL="0" distR="0" wp14:anchorId="48478F9C" wp14:editId="7C5D38D2">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5709" cy="1439882"/>
                    </a:xfrm>
                    <a:prstGeom prst="rect">
                      <a:avLst/>
                    </a:prstGeom>
                  </pic:spPr>
                </pic:pic>
              </a:graphicData>
            </a:graphic>
          </wp:inline>
        </w:drawing>
      </w:r>
    </w:p>
    <w:p w14:paraId="3E9C3143" w14:textId="77777777" w:rsidR="00FE77B7" w:rsidRDefault="00DF2AFA" w:rsidP="00B745E1">
      <w:pPr>
        <w:ind w:left="2160"/>
        <w:jc w:val="both"/>
        <w:rPr>
          <w:bCs/>
        </w:rPr>
      </w:pPr>
      <w:r>
        <w:rPr>
          <w:bCs/>
        </w:rPr>
        <w:t xml:space="preserve">3. </w:t>
      </w:r>
      <w:r w:rsidR="00FE77B7">
        <w:rPr>
          <w:bCs/>
        </w:rPr>
        <w:t>In the Project Window, click on the File Status Tab.</w:t>
      </w:r>
    </w:p>
    <w:p w14:paraId="091ABDD8" w14:textId="77777777" w:rsidR="00FE77B7" w:rsidRDefault="00FE77B7" w:rsidP="00B745E1">
      <w:pPr>
        <w:ind w:left="2160"/>
        <w:jc w:val="both"/>
        <w:rPr>
          <w:bCs/>
        </w:rPr>
      </w:pPr>
      <w:r>
        <w:rPr>
          <w:noProof/>
          <w:lang w:eastAsia="en-US"/>
        </w:rPr>
        <w:drawing>
          <wp:inline distT="0" distB="0" distL="0" distR="0" wp14:anchorId="1F59D8BC" wp14:editId="54DC754B">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386" cy="1886136"/>
                    </a:xfrm>
                    <a:prstGeom prst="rect">
                      <a:avLst/>
                    </a:prstGeom>
                  </pic:spPr>
                </pic:pic>
              </a:graphicData>
            </a:graphic>
          </wp:inline>
        </w:drawing>
      </w:r>
    </w:p>
    <w:p w14:paraId="61F1CD86" w14:textId="77777777" w:rsidR="00DF2AFA" w:rsidRDefault="00FE77B7" w:rsidP="00B745E1">
      <w:pPr>
        <w:ind w:left="2160"/>
        <w:jc w:val="both"/>
        <w:rPr>
          <w:bCs/>
        </w:rPr>
      </w:pPr>
      <w:r>
        <w:rPr>
          <w:bCs/>
        </w:rPr>
        <w:t xml:space="preserve">4. Files ready to commit should be listed under Staged Files. If the files you want to commit appear under </w:t>
      </w:r>
      <w:proofErr w:type="spellStart"/>
      <w:r>
        <w:rPr>
          <w:bCs/>
        </w:rPr>
        <w:t>Unstaged</w:t>
      </w:r>
      <w:proofErr w:type="spellEnd"/>
      <w:r>
        <w:rPr>
          <w:bCs/>
        </w:rPr>
        <w:t xml:space="preserve"> files, click the checkbox beside the file to move it to Staged Files. Clicking the checkbox beside </w:t>
      </w:r>
      <w:proofErr w:type="spellStart"/>
      <w:r>
        <w:rPr>
          <w:bCs/>
        </w:rPr>
        <w:t>Unstaged</w:t>
      </w:r>
      <w:proofErr w:type="spellEnd"/>
      <w:r>
        <w:rPr>
          <w:bCs/>
        </w:rPr>
        <w:t xml:space="preserve"> files will move all the </w:t>
      </w:r>
      <w:proofErr w:type="spellStart"/>
      <w:r>
        <w:rPr>
          <w:bCs/>
        </w:rPr>
        <w:t>unstaged</w:t>
      </w:r>
      <w:proofErr w:type="spellEnd"/>
      <w:r>
        <w:rPr>
          <w:bCs/>
        </w:rPr>
        <w:t xml:space="preserve"> files to Staged Files at once. </w:t>
      </w:r>
    </w:p>
    <w:p w14:paraId="14668784" w14:textId="2D375756" w:rsidR="006C7CF9" w:rsidRDefault="006C7CF9" w:rsidP="00B745E1">
      <w:pPr>
        <w:ind w:left="2160"/>
        <w:jc w:val="both"/>
        <w:rPr>
          <w:bCs/>
        </w:rPr>
      </w:pPr>
      <w:r>
        <w:rPr>
          <w:bCs/>
        </w:rPr>
        <w:t xml:space="preserve">If for some reason the “pom.xml” file shows in the list of Staged or </w:t>
      </w:r>
      <w:proofErr w:type="spellStart"/>
      <w:r>
        <w:rPr>
          <w:bCs/>
        </w:rPr>
        <w:t>Unstaged</w:t>
      </w:r>
      <w:proofErr w:type="spellEnd"/>
      <w:r>
        <w:rPr>
          <w:bCs/>
        </w:rPr>
        <w:t xml:space="preserve"> files, leave it as an </w:t>
      </w:r>
      <w:proofErr w:type="spellStart"/>
      <w:r>
        <w:rPr>
          <w:bCs/>
        </w:rPr>
        <w:t>Unstaged</w:t>
      </w:r>
      <w:proofErr w:type="spellEnd"/>
      <w:r>
        <w:rPr>
          <w:bCs/>
        </w:rPr>
        <w:t xml:space="preserve"> file. </w:t>
      </w:r>
      <w:r w:rsidR="00F54312">
        <w:rPr>
          <w:bCs/>
        </w:rPr>
        <w:t xml:space="preserve">Other files with </w:t>
      </w:r>
      <w:proofErr w:type="gramStart"/>
      <w:r w:rsidR="00F54312">
        <w:rPr>
          <w:bCs/>
        </w:rPr>
        <w:t>“.</w:t>
      </w:r>
      <w:proofErr w:type="spellStart"/>
      <w:r w:rsidR="00F54312">
        <w:rPr>
          <w:bCs/>
        </w:rPr>
        <w:t>iml</w:t>
      </w:r>
      <w:proofErr w:type="spellEnd"/>
      <w:proofErr w:type="gramEnd"/>
      <w:r w:rsidR="00F54312">
        <w:rPr>
          <w:bCs/>
        </w:rPr>
        <w:t xml:space="preserve">” suffixes can also be ignored. </w:t>
      </w:r>
      <w:r>
        <w:rPr>
          <w:bCs/>
        </w:rPr>
        <w:t>There is no need to push th</w:t>
      </w:r>
      <w:r w:rsidR="00F54312">
        <w:rPr>
          <w:bCs/>
        </w:rPr>
        <w:t>ese</w:t>
      </w:r>
      <w:r>
        <w:rPr>
          <w:bCs/>
        </w:rPr>
        <w:t xml:space="preserve"> file</w:t>
      </w:r>
      <w:r w:rsidR="00F54312">
        <w:rPr>
          <w:bCs/>
        </w:rPr>
        <w:t>s</w:t>
      </w:r>
      <w:r>
        <w:rPr>
          <w:bCs/>
        </w:rPr>
        <w:t xml:space="preserve"> up to GitHub.</w:t>
      </w:r>
    </w:p>
    <w:p w14:paraId="3C6993C4" w14:textId="77777777"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w:t>
      </w:r>
      <w:proofErr w:type="spellStart"/>
      <w:r w:rsidR="00A73CD6">
        <w:t>Unstaged</w:t>
      </w:r>
      <w:proofErr w:type="spellEnd"/>
      <w:r w:rsidR="00A73CD6">
        <w:t xml:space="preserve"> files list. You can see examples of commit messages in Git repository and should put the issue number (E.g. #12) in the commit message. If you do </w:t>
      </w:r>
      <w:proofErr w:type="spellStart"/>
      <w:r w:rsidR="00A73CD6">
        <w:t>Github</w:t>
      </w:r>
      <w:proofErr w:type="spellEnd"/>
      <w:r w:rsidR="00A73CD6">
        <w:t xml:space="preserve"> will automatically link the issue to the commit. This is very handy. Here's an example: </w:t>
      </w:r>
      <w:hyperlink r:id="rId41" w:history="1">
        <w:r w:rsidR="00A73CD6">
          <w:rPr>
            <w:rStyle w:val="Hyperlink"/>
          </w:rPr>
          <w:t>https://github.com/vasl-developers/vasl/pull/227</w:t>
        </w:r>
      </w:hyperlink>
      <w:r w:rsidR="00A73CD6">
        <w:t>.</w:t>
      </w:r>
    </w:p>
    <w:p w14:paraId="3956A49D" w14:textId="77777777" w:rsidR="00DF2AFA" w:rsidRDefault="00247752" w:rsidP="00B745E1">
      <w:pPr>
        <w:ind w:left="2160"/>
        <w:jc w:val="both"/>
        <w:rPr>
          <w:bCs/>
        </w:rPr>
      </w:pPr>
      <w:r>
        <w:rPr>
          <w:bCs/>
        </w:rPr>
        <w:t>6.</w:t>
      </w:r>
      <w:r w:rsidR="00A73CD6">
        <w:rPr>
          <w:bCs/>
        </w:rPr>
        <w:t xml:space="preserve"> </w:t>
      </w:r>
      <w:r w:rsidR="00DF2AFA">
        <w:rPr>
          <w:bCs/>
        </w:rPr>
        <w:t>Click “Commit”.</w:t>
      </w:r>
    </w:p>
    <w:p w14:paraId="4BF5EFC7" w14:textId="77777777"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14:paraId="34FC8FD8" w14:textId="77777777" w:rsidR="00FE77B7" w:rsidRDefault="00FE77B7" w:rsidP="00B745E1">
      <w:pPr>
        <w:ind w:left="2160"/>
        <w:jc w:val="both"/>
        <w:rPr>
          <w:bCs/>
        </w:rPr>
      </w:pPr>
      <w:r>
        <w:rPr>
          <w:bCs/>
        </w:rPr>
        <w:t xml:space="preserve">It is not necessary to immediately “Push” committed files. They will stay committed in SourceTree until pushed or uncommitted. </w:t>
      </w:r>
    </w:p>
    <w:p w14:paraId="5827102F" w14:textId="1C97BB2F"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r w:rsidR="005016E0">
        <w:rPr>
          <w:bCs/>
        </w:rPr>
        <w:t>Alternately, you can bring changes to the VASL source code on GitHub directly into your IntelliJ project – see Section 5.1.3.2 Step 5.</w:t>
      </w:r>
    </w:p>
    <w:p w14:paraId="6DA4B62F" w14:textId="77777777"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14:paraId="62EE247B" w14:textId="77777777" w:rsidR="00361C1F" w:rsidRDefault="0064629D" w:rsidP="00361C1F">
      <w:pPr>
        <w:ind w:left="1440"/>
        <w:rPr>
          <w:bCs/>
        </w:rPr>
      </w:pPr>
      <w:r>
        <w:rPr>
          <w:bCs/>
        </w:rPr>
        <w:lastRenderedPageBreak/>
        <w:tab/>
      </w:r>
      <w:r w:rsidR="00361C1F">
        <w:rPr>
          <w:bCs/>
        </w:rPr>
        <w:t xml:space="preserve">1. Click Menu VCS → Commit Changes. </w:t>
      </w:r>
    </w:p>
    <w:p w14:paraId="64FA62D1" w14:textId="77777777"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14:paraId="74ADC77C" w14:textId="77777777" w:rsidR="00361C1F" w:rsidRDefault="00361C1F" w:rsidP="00361C1F">
      <w:r>
        <w:rPr>
          <w:noProof/>
          <w:lang w:eastAsia="en-US"/>
        </w:rPr>
        <w:drawing>
          <wp:anchor distT="0" distB="0" distL="114300" distR="114300" simplePos="0" relativeHeight="251664384" behindDoc="0" locked="0" layoutInCell="1" allowOverlap="1" wp14:anchorId="288CA5A6" wp14:editId="36BB9E4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14:paraId="49CADEE6" w14:textId="77777777" w:rsidR="00361C1F" w:rsidRDefault="00361C1F" w:rsidP="00361C1F"/>
    <w:p w14:paraId="06D60B54" w14:textId="77777777" w:rsidR="00361C1F" w:rsidRDefault="00361C1F" w:rsidP="00361C1F"/>
    <w:p w14:paraId="5C7D4CF6" w14:textId="77777777" w:rsidR="00361C1F" w:rsidRDefault="00361C1F" w:rsidP="00361C1F"/>
    <w:p w14:paraId="4DFE6317" w14:textId="77777777" w:rsidR="00361C1F" w:rsidRDefault="00361C1F" w:rsidP="00361C1F"/>
    <w:p w14:paraId="332C4E83" w14:textId="77777777" w:rsidR="00361C1F" w:rsidRDefault="00361C1F" w:rsidP="00361C1F"/>
    <w:p w14:paraId="45CCB34F" w14:textId="77777777" w:rsidR="00361C1F" w:rsidRDefault="00361C1F" w:rsidP="00361C1F"/>
    <w:p w14:paraId="5907AE9F" w14:textId="77777777" w:rsidR="00361C1F" w:rsidRDefault="00361C1F" w:rsidP="00361C1F"/>
    <w:p w14:paraId="16C2EA33" w14:textId="77777777" w:rsidR="00361C1F" w:rsidRDefault="00361C1F" w:rsidP="00361C1F"/>
    <w:p w14:paraId="4E9F513C" w14:textId="77777777"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14:paraId="50FC592A" w14:textId="77777777" w:rsidR="00361C1F" w:rsidRDefault="00361C1F" w:rsidP="00361C1F">
      <w:r>
        <w:rPr>
          <w:noProof/>
          <w:lang w:eastAsia="en-US"/>
        </w:rPr>
        <w:drawing>
          <wp:anchor distT="0" distB="0" distL="114300" distR="114300" simplePos="0" relativeHeight="251665408" behindDoc="0" locked="0" layoutInCell="1" allowOverlap="1" wp14:anchorId="56B3125B" wp14:editId="2ED418BB">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14:paraId="7BF58F73" w14:textId="77777777" w:rsidR="00361C1F" w:rsidRDefault="00361C1F" w:rsidP="00361C1F"/>
    <w:p w14:paraId="168D1DE6" w14:textId="77777777" w:rsidR="00361C1F" w:rsidRDefault="00361C1F" w:rsidP="00361C1F"/>
    <w:p w14:paraId="3EC0C26B" w14:textId="77777777" w:rsidR="00361C1F" w:rsidRDefault="00361C1F" w:rsidP="00361C1F"/>
    <w:p w14:paraId="03EF4FC0" w14:textId="77777777" w:rsidR="00361C1F" w:rsidRDefault="00361C1F" w:rsidP="00361C1F"/>
    <w:p w14:paraId="0ED33A2A" w14:textId="77777777" w:rsidR="00361C1F" w:rsidRDefault="00361C1F" w:rsidP="00361C1F"/>
    <w:p w14:paraId="586B26B0" w14:textId="77777777" w:rsidR="00361C1F" w:rsidRDefault="00361C1F" w:rsidP="00361C1F"/>
    <w:p w14:paraId="21B80814" w14:textId="77777777" w:rsidR="00361C1F" w:rsidRDefault="00361C1F" w:rsidP="00361C1F"/>
    <w:p w14:paraId="2C1AAE73" w14:textId="77777777" w:rsidR="00361C1F" w:rsidRDefault="00361C1F" w:rsidP="00361C1F"/>
    <w:p w14:paraId="16A33AAF" w14:textId="77777777" w:rsidR="00361C1F" w:rsidRDefault="00361C1F" w:rsidP="00361C1F"/>
    <w:p w14:paraId="0F0F1B4D" w14:textId="77777777" w:rsidR="00361C1F" w:rsidRDefault="00361C1F" w:rsidP="00361C1F"/>
    <w:p w14:paraId="519716A3" w14:textId="77777777" w:rsidR="00361C1F" w:rsidRDefault="00361C1F" w:rsidP="00361C1F"/>
    <w:p w14:paraId="2C4C57DD" w14:textId="77777777" w:rsidR="00361C1F" w:rsidRDefault="00361C1F" w:rsidP="00361C1F"/>
    <w:p w14:paraId="07D37B4D" w14:textId="77777777" w:rsidR="00361C1F" w:rsidRDefault="00361C1F" w:rsidP="00361C1F"/>
    <w:p w14:paraId="572DED6C" w14:textId="77777777" w:rsidR="00361C1F" w:rsidRDefault="00361C1F" w:rsidP="00361C1F">
      <w:pPr>
        <w:ind w:left="2160"/>
      </w:pPr>
      <w:bookmarkStart w:id="28" w:name="Section5132Step3"/>
      <w:r>
        <w:t>3</w:t>
      </w:r>
      <w:bookmarkEnd w:id="28"/>
      <w:r>
        <w:t xml:space="preserve">. Click Commit. </w:t>
      </w:r>
    </w:p>
    <w:p w14:paraId="17FA27C5" w14:textId="7EB6651D" w:rsidR="00361C1F" w:rsidRDefault="00361C1F" w:rsidP="00361C1F">
      <w:pPr>
        <w:ind w:left="2160"/>
      </w:pPr>
      <w:r>
        <w:t>4. Select Menu VCS →</w:t>
      </w:r>
      <w:r w:rsidR="00CA23E3">
        <w:t xml:space="preserve"> Git → Push to push the changes to your branch on the Git Repository. </w:t>
      </w:r>
    </w:p>
    <w:p w14:paraId="5B4387C8" w14:textId="77777777" w:rsidR="005016E0" w:rsidRDefault="005016E0" w:rsidP="00361C1F">
      <w:pPr>
        <w:ind w:left="2160"/>
      </w:pPr>
    </w:p>
    <w:p w14:paraId="72D47ABE" w14:textId="77777777" w:rsidR="00CA23E3" w:rsidRDefault="00CA23E3" w:rsidP="00361C1F">
      <w:pPr>
        <w:ind w:left="2160"/>
      </w:pPr>
      <w:r>
        <w:rPr>
          <w:noProof/>
          <w:lang w:eastAsia="en-US"/>
        </w:rPr>
        <w:lastRenderedPageBreak/>
        <w:drawing>
          <wp:inline distT="0" distB="0" distL="0" distR="0" wp14:anchorId="19C59873" wp14:editId="4C763770">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0604" cy="2329049"/>
                    </a:xfrm>
                    <a:prstGeom prst="rect">
                      <a:avLst/>
                    </a:prstGeom>
                  </pic:spPr>
                </pic:pic>
              </a:graphicData>
            </a:graphic>
          </wp:inline>
        </w:drawing>
      </w:r>
    </w:p>
    <w:p w14:paraId="5C75C47B" w14:textId="2A8C642F" w:rsidR="0064629D" w:rsidRDefault="00CA23E3" w:rsidP="00CA23E3">
      <w:pPr>
        <w:ind w:left="2160"/>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14:paraId="2BBB4EF7" w14:textId="77777777" w:rsidR="005016E0" w:rsidRDefault="005016E0" w:rsidP="005016E0">
      <w:pPr>
        <w:ind w:left="2160"/>
      </w:pPr>
      <w:r>
        <w:t>5. To obtain updates from GitHub, select the Git drop down, usually found in the bottom right corner of IntelliJ.</w:t>
      </w:r>
    </w:p>
    <w:p w14:paraId="66EC2189" w14:textId="1706C1DD" w:rsidR="005016E0" w:rsidRDefault="005016E0" w:rsidP="00CA23E3">
      <w:pPr>
        <w:ind w:left="2160"/>
        <w:rPr>
          <w:bCs/>
        </w:rPr>
      </w:pPr>
      <w:r>
        <w:rPr>
          <w:bCs/>
          <w:noProof/>
        </w:rPr>
        <w:drawing>
          <wp:inline distT="0" distB="0" distL="0" distR="0" wp14:anchorId="5A0F3765" wp14:editId="06A2E438">
            <wp:extent cx="2257425" cy="790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IntelliJ.JPG"/>
                    <pic:cNvPicPr/>
                  </pic:nvPicPr>
                  <pic:blipFill>
                    <a:blip r:embed="rId45"/>
                    <a:stretch>
                      <a:fillRect/>
                    </a:stretch>
                  </pic:blipFill>
                  <pic:spPr>
                    <a:xfrm>
                      <a:off x="0" y="0"/>
                      <a:ext cx="2257425" cy="790575"/>
                    </a:xfrm>
                    <a:prstGeom prst="rect">
                      <a:avLst/>
                    </a:prstGeom>
                  </pic:spPr>
                </pic:pic>
              </a:graphicData>
            </a:graphic>
          </wp:inline>
        </w:drawing>
      </w:r>
    </w:p>
    <w:p w14:paraId="7947EB50" w14:textId="18D48C03" w:rsidR="005016E0" w:rsidRPr="00F169BD" w:rsidRDefault="005016E0" w:rsidP="00CA23E3">
      <w:pPr>
        <w:ind w:left="2160"/>
        <w:rPr>
          <w:bCs/>
        </w:rPr>
      </w:pPr>
      <w:r>
        <w:rPr>
          <w:bCs/>
        </w:rPr>
        <w:t xml:space="preserve">This will bring up a list of GitHub branches. Select the one that corresponds to your project and then click Merge from the popup menu. </w:t>
      </w:r>
    </w:p>
    <w:p w14:paraId="2CFF8D75" w14:textId="77777777" w:rsidR="007E7766" w:rsidRDefault="00506CB2" w:rsidP="00C81022">
      <w:pPr>
        <w:pStyle w:val="Heading2"/>
        <w:jc w:val="both"/>
      </w:pPr>
      <w:bookmarkStart w:id="29" w:name="_Toc430603404"/>
      <w:r>
        <w:t xml:space="preserve">6.0 </w:t>
      </w:r>
      <w:r w:rsidR="007E7766">
        <w:t>Building the Vasl module: from maven</w:t>
      </w:r>
      <w:bookmarkEnd w:id="29"/>
      <w:r w:rsidR="007E7766">
        <w:t xml:space="preserve"> </w:t>
      </w:r>
    </w:p>
    <w:p w14:paraId="62E2951F" w14:textId="77777777" w:rsidR="00506CB2" w:rsidRDefault="00506CB2" w:rsidP="00C81022">
      <w:pPr>
        <w:pStyle w:val="Heading3"/>
        <w:jc w:val="both"/>
      </w:pPr>
      <w:bookmarkStart w:id="30" w:name="_6.1_Building_the"/>
      <w:bookmarkEnd w:id="30"/>
      <w:r>
        <w:t xml:space="preserve">6.1 Building the vasl Module </w:t>
      </w:r>
    </w:p>
    <w:p w14:paraId="297FBB60" w14:textId="77777777"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w:t>
      </w:r>
      <w:proofErr w:type="spellStart"/>
      <w:r w:rsidR="009F235F">
        <w:t>dist</w:t>
      </w:r>
      <w:proofErr w:type="spellEnd"/>
      <w:r w:rsidR="009F235F">
        <w:t xml:space="preserve">" folder (note there's no code there). </w:t>
      </w:r>
      <w:proofErr w:type="gramStart"/>
      <w:r w:rsidR="006C7CF9">
        <w:t>All</w:t>
      </w:r>
      <w:r w:rsidR="009F235F">
        <w:t xml:space="preserve"> of</w:t>
      </w:r>
      <w:proofErr w:type="gramEnd"/>
      <w:r w:rsidR="009F235F">
        <w:t xml:space="preserve"> the images are in there. If you add counters, new images will be </w:t>
      </w:r>
      <w:proofErr w:type="gramStart"/>
      <w:r w:rsidR="009F235F">
        <w:t>added</w:t>
      </w:r>
      <w:proofErr w:type="gramEnd"/>
      <w:r w:rsidR="009F235F">
        <w:t xml:space="preserve"> and the build file will be modified to add the new counters to the counter tray. </w:t>
      </w:r>
    </w:p>
    <w:p w14:paraId="2444280B" w14:textId="77777777" w:rsidR="00BC639C" w:rsidRDefault="00032782" w:rsidP="00C81022">
      <w:pPr>
        <w:ind w:left="720"/>
        <w:jc w:val="both"/>
        <w:rPr>
          <w:b/>
          <w:color w:val="002060"/>
        </w:rPr>
      </w:pPr>
      <w:r w:rsidRPr="00032782">
        <w:rPr>
          <w:b/>
          <w:color w:val="002060"/>
        </w:rPr>
        <w:t>6.1.1 Building VASL: why you need it and what you need to do</w:t>
      </w:r>
    </w:p>
    <w:p w14:paraId="65C1037D" w14:textId="77777777" w:rsidR="00CF1781" w:rsidRPr="00FB44E5" w:rsidRDefault="009F235F" w:rsidP="00C81022">
      <w:pPr>
        <w:ind w:left="720"/>
        <w:jc w:val="both"/>
      </w:pPr>
      <w:r>
        <w:t>Y</w:t>
      </w:r>
      <w:r w:rsidR="00CF1781" w:rsidRPr="00FB44E5">
        <w:t>ou should build the VASL module</w:t>
      </w:r>
      <w:r>
        <w:t xml:space="preserve"> if you added or changed files in the “</w:t>
      </w:r>
      <w:proofErr w:type="spellStart"/>
      <w:r>
        <w:t>dist</w:t>
      </w:r>
      <w:proofErr w:type="spellEnd"/>
      <w:r>
        <w:t xml:space="preserve">” folder. </w:t>
      </w:r>
      <w:r w:rsidR="00CF1781" w:rsidRPr="00FB44E5">
        <w:t xml:space="preserve">This requires the use of software called Maven, which must be installed and then used to create the VASL module. </w:t>
      </w:r>
    </w:p>
    <w:p w14:paraId="38AFB5EA" w14:textId="77777777" w:rsidR="00032782" w:rsidRDefault="00032782" w:rsidP="00C81022">
      <w:pPr>
        <w:ind w:left="720"/>
        <w:jc w:val="both"/>
        <w:rPr>
          <w:b/>
          <w:bCs/>
          <w:color w:val="002060"/>
        </w:rPr>
      </w:pPr>
      <w:r>
        <w:rPr>
          <w:b/>
          <w:bCs/>
          <w:color w:val="002060"/>
        </w:rPr>
        <w:t>6.1.2 Getting and setting up Maven</w:t>
      </w:r>
    </w:p>
    <w:p w14:paraId="47E2B43D" w14:textId="77777777" w:rsidR="00CF1781" w:rsidRDefault="00FB44E5" w:rsidP="00C81022">
      <w:pPr>
        <w:ind w:left="720"/>
        <w:jc w:val="both"/>
      </w:pPr>
      <w:r w:rsidRPr="00FB44E5">
        <w:t>Maven can be downloaded from</w:t>
      </w:r>
      <w:r>
        <w:rPr>
          <w:b/>
          <w:bCs/>
          <w:color w:val="002060"/>
        </w:rPr>
        <w:t xml:space="preserve"> </w:t>
      </w:r>
      <w:hyperlink r:id="rId46"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 xml:space="preserve">Once downloaded, click on the Install link on the page and then follow the install instructions. While not difficult, there are several particular steps that must be </w:t>
      </w:r>
      <w:proofErr w:type="gramStart"/>
      <w:r w:rsidRPr="00FB44E5">
        <w:t>followed</w:t>
      </w:r>
      <w:proofErr w:type="gramEnd"/>
      <w:r w:rsidRPr="00FB44E5">
        <w:t xml:space="preserve"> and it is preferable to use the instructions on the Maven site.</w:t>
      </w:r>
    </w:p>
    <w:p w14:paraId="5F296705" w14:textId="4FE63C81" w:rsidR="0014453D" w:rsidRPr="00FB44E5" w:rsidRDefault="0014453D" w:rsidP="00C81022">
      <w:pPr>
        <w:ind w:left="720"/>
        <w:jc w:val="both"/>
      </w:pPr>
      <w:r>
        <w:lastRenderedPageBreak/>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w:t>
      </w:r>
      <w:proofErr w:type="spellStart"/>
      <w:r>
        <w:t>mvn</w:t>
      </w:r>
      <w:proofErr w:type="spellEnd"/>
      <w:r>
        <w:t xml:space="preserve"> –v” at the command line to display the installed version. </w:t>
      </w:r>
    </w:p>
    <w:p w14:paraId="52620302" w14:textId="77777777" w:rsidR="00032782" w:rsidRDefault="00032782" w:rsidP="00C81022">
      <w:pPr>
        <w:ind w:left="720"/>
        <w:jc w:val="both"/>
        <w:rPr>
          <w:b/>
          <w:bCs/>
          <w:color w:val="002060"/>
        </w:rPr>
      </w:pPr>
      <w:r>
        <w:rPr>
          <w:b/>
          <w:bCs/>
          <w:color w:val="002060"/>
        </w:rPr>
        <w:t>6.1.3 Building the VASL module from Maven</w:t>
      </w:r>
    </w:p>
    <w:p w14:paraId="151A358D"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9852330" w14:textId="77777777"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opy the "</w:t>
      </w:r>
      <w:proofErr w:type="spellStart"/>
      <w:r w:rsidR="007F5F58" w:rsidRPr="007F5F58">
        <w:t>settings.xml.TEMPLATE</w:t>
      </w:r>
      <w:proofErr w:type="spellEnd"/>
      <w:r w:rsidR="007F5F58" w:rsidRPr="007F5F58">
        <w:t xml:space="preserv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proofErr w:type="spellStart"/>
      <w:r>
        <w:t>YourUserName</w:t>
      </w:r>
      <w:proofErr w:type="spellEnd"/>
      <w:r>
        <w:t xml:space="preserve">” directory.  </w:t>
      </w:r>
    </w:p>
    <w:p w14:paraId="73A3AE6B"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696731BC" w14:textId="77777777"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14:paraId="36EBE4AC" w14:textId="77777777"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12B05921"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 xml:space="preserve">Winkey + R then type </w:t>
      </w:r>
      <w:proofErr w:type="spellStart"/>
      <w:r w:rsidRPr="00716B69">
        <w:t>cmd</w:t>
      </w:r>
      <w:proofErr w:type="spellEnd"/>
      <w:r>
        <w:t xml:space="preserve"> in the dialog box that appears.</w:t>
      </w:r>
    </w:p>
    <w:p w14:paraId="1257F4C6"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535602BB"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proofErr w:type="spellStart"/>
      <w:r>
        <w:t>chdir</w:t>
      </w:r>
      <w:proofErr w:type="spellEnd"/>
      <w:r>
        <w:t xml:space="preserve"> </w:t>
      </w:r>
      <w:proofErr w:type="spellStart"/>
      <w:r>
        <w:t>DirectoryName</w:t>
      </w:r>
      <w:proofErr w:type="spellEnd"/>
      <w:r w:rsidR="0053527A">
        <w:t>”</w:t>
      </w:r>
      <w:r>
        <w:t xml:space="preserve"> at the command prompt where </w:t>
      </w:r>
      <w:proofErr w:type="spellStart"/>
      <w:r>
        <w:t>DirectoryName</w:t>
      </w:r>
      <w:proofErr w:type="spellEnd"/>
      <w:r>
        <w:t xml:space="preserve"> is the project directory (full path required)</w:t>
      </w:r>
    </w:p>
    <w:p w14:paraId="25B39F9E"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76FF4883" w14:textId="77777777" w:rsidR="00716B69" w:rsidRPr="007F5F58" w:rsidRDefault="00716B69" w:rsidP="00501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80" w:right="0"/>
      </w:pPr>
      <w:r>
        <w:t xml:space="preserve">Example: </w:t>
      </w:r>
      <w:proofErr w:type="spellStart"/>
      <w:r>
        <w:t>chdir</w:t>
      </w:r>
      <w:proofErr w:type="spellEnd"/>
      <w:r>
        <w:t xml:space="preserve"> </w:t>
      </w:r>
      <w:r w:rsidRPr="00716B69">
        <w:t>C:\Users\dougr_000\IdeaProjects\STtest</w:t>
      </w:r>
    </w:p>
    <w:p w14:paraId="3A8DBACF" w14:textId="77777777"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14:paraId="6A445C5B" w14:textId="77777777"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w:t>
      </w:r>
      <w:proofErr w:type="spellStart"/>
      <w:r w:rsidR="007F5F58" w:rsidRPr="007F5F58">
        <w:t>mvn</w:t>
      </w:r>
      <w:proofErr w:type="spellEnd"/>
      <w:r w:rsidR="007F5F58" w:rsidRPr="007F5F58">
        <w:t xml:space="preserve">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w:t>
      </w:r>
      <w:proofErr w:type="gramStart"/>
      <w:r w:rsidR="005E0E39">
        <w:t>similar to</w:t>
      </w:r>
      <w:proofErr w:type="gramEnd"/>
      <w:r w:rsidR="005E0E39">
        <w:t xml:space="preserve"> this:</w:t>
      </w:r>
      <w:r w:rsidR="005E0E39">
        <w:br/>
      </w:r>
      <w:r w:rsidR="005E0E39">
        <w:rPr>
          <w:noProof/>
          <w:lang w:eastAsia="en-US"/>
        </w:rPr>
        <w:drawing>
          <wp:inline distT="0" distB="0" distL="0" distR="0" wp14:anchorId="6E399E59" wp14:editId="337CB44B">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48100" cy="722341"/>
                    </a:xfrm>
                    <a:prstGeom prst="rect">
                      <a:avLst/>
                    </a:prstGeom>
                  </pic:spPr>
                </pic:pic>
              </a:graphicData>
            </a:graphic>
          </wp:inline>
        </w:drawing>
      </w:r>
    </w:p>
    <w:p w14:paraId="5B9801FF" w14:textId="77777777"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14:paraId="719185E6" w14:textId="2243E6CA"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w:t>
      </w:r>
      <w:r w:rsidR="00D43C18">
        <w:t>.</w:t>
      </w:r>
      <w:r w:rsidR="001F6117">
        <w:t xml:space="preserve">jar file in the </w:t>
      </w:r>
      <w:r w:rsidR="005016E0">
        <w:t>\</w:t>
      </w:r>
      <w:r w:rsidR="001F6117">
        <w:t>target</w:t>
      </w:r>
      <w:r w:rsidR="005016E0">
        <w:t xml:space="preserve"> directory of the project directory referenced in step 4</w:t>
      </w:r>
      <w:r w:rsidR="001E6DF6">
        <w:t>.</w:t>
      </w:r>
      <w:r w:rsidR="00D43C18">
        <w:t xml:space="preserve"> This .jar file can be used to in the “Program arguments” text box referred to in </w:t>
      </w:r>
      <w:hyperlink w:anchor="_4.1.3_Setting_up" w:history="1">
        <w:r w:rsidR="00D43C18">
          <w:rPr>
            <w:rStyle w:val="Hyperlink"/>
          </w:rPr>
          <w:t>Section 4.1.3</w:t>
        </w:r>
      </w:hyperlink>
      <w:r w:rsidR="00D43C18">
        <w:rPr>
          <w:rStyle w:val="Hyperlink"/>
        </w:rPr>
        <w:t>.</w:t>
      </w:r>
    </w:p>
    <w:p w14:paraId="76CAC8D4" w14:textId="77777777"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14:paraId="4309007B" w14:textId="1565987D" w:rsidR="00D43C18" w:rsidRPr="00D43C18" w:rsidRDefault="001151CB" w:rsidP="00D43C18">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w:t>
      </w:r>
      <w:proofErr w:type="spellStart"/>
      <w:r w:rsidRPr="001151CB">
        <w:t>mvn</w:t>
      </w:r>
      <w:proofErr w:type="spellEnd"/>
      <w:r w:rsidRPr="001151CB">
        <w:t xml:space="preserve"> </w:t>
      </w:r>
      <w:proofErr w:type="spellStart"/>
      <w:proofErr w:type="gramStart"/>
      <w:r w:rsidRPr="001151CB">
        <w:t>exec:exec</w:t>
      </w:r>
      <w:proofErr w:type="spellEnd"/>
      <w:proofErr w:type="gramEnd"/>
      <w:r w:rsidRPr="001151CB">
        <w:t xml:space="preserve">"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r w:rsidR="00D43C18">
        <w:t xml:space="preserve"> </w:t>
      </w:r>
    </w:p>
    <w:p w14:paraId="5247D129" w14:textId="77777777"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82FE777" w14:textId="77777777" w:rsidR="00C86EF6" w:rsidRDefault="00C86EF6" w:rsidP="00C81022">
      <w:pPr>
        <w:spacing w:before="0" w:after="240" w:line="252" w:lineRule="auto"/>
        <w:ind w:left="0" w:right="0"/>
        <w:jc w:val="both"/>
      </w:pPr>
      <w:r>
        <w:br w:type="page"/>
      </w:r>
    </w:p>
    <w:p w14:paraId="50CF8457" w14:textId="77777777" w:rsidR="007E7766" w:rsidRDefault="00C86EF6" w:rsidP="00C81022">
      <w:pPr>
        <w:jc w:val="both"/>
      </w:pPr>
      <w:bookmarkStart w:id="31" w:name="AnnexA"/>
      <w:r>
        <w:lastRenderedPageBreak/>
        <w:t>Annex A</w:t>
      </w:r>
      <w:bookmarkEnd w:id="31"/>
    </w:p>
    <w:p w14:paraId="4414DBB7" w14:textId="77777777" w:rsidR="00C86EF6" w:rsidRDefault="00C86EF6" w:rsidP="00C81022">
      <w:pPr>
        <w:pStyle w:val="Heading4"/>
        <w:jc w:val="both"/>
        <w:rPr>
          <w:b/>
          <w:bCs/>
          <w:color w:val="002060"/>
        </w:rPr>
      </w:pPr>
      <w:r>
        <w:rPr>
          <w:b/>
          <w:bCs/>
          <w:color w:val="002060"/>
        </w:rPr>
        <w:t>A Git primer</w:t>
      </w:r>
    </w:p>
    <w:p w14:paraId="6F3DDAB6" w14:textId="77777777" w:rsidR="00C86EF6" w:rsidRDefault="00C86EF6" w:rsidP="00C81022">
      <w:pPr>
        <w:jc w:val="both"/>
        <w:rPr>
          <w:rFonts w:ascii="Segoe UI" w:hAnsi="Segoe UI" w:cs="Segoe UI"/>
          <w:color w:val="000000"/>
          <w:kern w:val="0"/>
          <w:sz w:val="20"/>
          <w:szCs w:val="20"/>
        </w:rPr>
      </w:pPr>
      <w:r>
        <w:t>Below is a short primer on Git, based on “Getting Started with Git”, a more detailed resource found on the Git-</w:t>
      </w:r>
      <w:proofErr w:type="spellStart"/>
      <w:r>
        <w:t>scm</w:t>
      </w:r>
      <w:proofErr w:type="spellEnd"/>
      <w:r>
        <w:t xml:space="preserve"> website at </w:t>
      </w:r>
      <w:hyperlink r:id="rId48"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14:paraId="32FC7327" w14:textId="77777777"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14:paraId="19DA5C89" w14:textId="77777777"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14:paraId="691CC48A" w14:textId="77777777"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14:paraId="0FACDAFF" w14:textId="77777777" w:rsidR="00C86EF6" w:rsidRDefault="00C86EF6" w:rsidP="00C81022">
      <w:pPr>
        <w:jc w:val="both"/>
        <w:rPr>
          <w:lang w:val="en"/>
        </w:rPr>
      </w:pPr>
      <w:r w:rsidRPr="00B50B8D">
        <w:rPr>
          <w:lang w:val="en"/>
        </w:rPr>
        <w:t xml:space="preserve">This leads to the three main sections of a Git project: </w:t>
      </w:r>
      <w:proofErr w:type="gramStart"/>
      <w:r w:rsidRPr="00B50B8D">
        <w:rPr>
          <w:lang w:val="en"/>
        </w:rPr>
        <w:t>the</w:t>
      </w:r>
      <w:proofErr w:type="gramEnd"/>
      <w:r w:rsidRPr="00B50B8D">
        <w:rPr>
          <w:lang w:val="en"/>
        </w:rPr>
        <w:t xml:space="preserve"> Git directory, the working directory, and the staging area.</w:t>
      </w:r>
      <w:r>
        <w:rPr>
          <w:lang w:val="en"/>
        </w:rPr>
        <w:t xml:space="preserve"> </w:t>
      </w:r>
    </w:p>
    <w:p w14:paraId="755A1B96" w14:textId="77777777"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14:paraId="1CE1371D" w14:textId="77777777"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14:paraId="070C237D" w14:textId="77777777"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14:paraId="77BA1E9D" w14:textId="77777777" w:rsidR="00C86EF6" w:rsidRDefault="00C86EF6" w:rsidP="00C81022">
      <w:pPr>
        <w:jc w:val="both"/>
        <w:rPr>
          <w:lang w:val="en"/>
        </w:rPr>
      </w:pPr>
      <w:r>
        <w:rPr>
          <w:lang w:val="en"/>
        </w:rPr>
        <w:t>The basic Git workflow goes something like this:</w:t>
      </w:r>
    </w:p>
    <w:p w14:paraId="3A3573AF"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14:paraId="2FA3C3C9"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14:paraId="389ACD3D" w14:textId="77777777"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14:paraId="25C0611F" w14:textId="77777777" w:rsidR="00C86EF6" w:rsidRDefault="00C86EF6" w:rsidP="00C81022">
      <w:pPr>
        <w:jc w:val="both"/>
        <w:rPr>
          <w:lang w:val="en"/>
        </w:rPr>
      </w:pPr>
      <w:r w:rsidRPr="00B50B8D">
        <w:rPr>
          <w:lang w:val="en"/>
        </w:rPr>
        <w:t xml:space="preserve">If a </w:t>
      </w:r>
      <w:proofErr w:type="gramStart"/>
      <w:r w:rsidRPr="00B50B8D">
        <w:rPr>
          <w:lang w:val="en"/>
        </w:rPr>
        <w:t>particular version</w:t>
      </w:r>
      <w:proofErr w:type="gramEnd"/>
      <w:r w:rsidRPr="00B50B8D">
        <w:rPr>
          <w:lang w:val="en"/>
        </w:rPr>
        <w:t xml:space="preserve"> of a file is in the Git directory, it’s considered committed. If it has been modified and was added to the staging area, it is staged. And if it was changed since it was checked out but has not been staged, it is modified. </w:t>
      </w:r>
    </w:p>
    <w:p w14:paraId="605AB26F" w14:textId="77777777" w:rsidR="001E6DF6" w:rsidRDefault="00C86EF6" w:rsidP="00C81022">
      <w:pPr>
        <w:jc w:val="both"/>
        <w:rPr>
          <w:lang w:val="en"/>
        </w:rPr>
      </w:pPr>
      <w:r>
        <w:rPr>
          <w:lang w:val="en"/>
        </w:rPr>
        <w:t xml:space="preserve">There are a lot of different ways to use Git. There are the original command line tools, and there are many graphical user interfaces of varying capabilities. Some knowledge of Terminal in Mac or Command Prompt or </w:t>
      </w:r>
      <w:proofErr w:type="spellStart"/>
      <w:r>
        <w:rPr>
          <w:lang w:val="en"/>
        </w:rPr>
        <w:t>Powershell</w:t>
      </w:r>
      <w:proofErr w:type="spellEnd"/>
      <w:r>
        <w:rPr>
          <w:lang w:val="en"/>
        </w:rPr>
        <w:t xml:space="preserve"> in Windows would be useful.</w:t>
      </w:r>
    </w:p>
    <w:p w14:paraId="127C33CE" w14:textId="77777777" w:rsidR="001E6DF6" w:rsidRDefault="001E6DF6">
      <w:pPr>
        <w:spacing w:before="0" w:after="240" w:line="252" w:lineRule="auto"/>
        <w:ind w:left="0" w:right="0"/>
        <w:rPr>
          <w:lang w:val="en"/>
        </w:rPr>
      </w:pPr>
      <w:r>
        <w:rPr>
          <w:lang w:val="en"/>
        </w:rPr>
        <w:br w:type="page"/>
      </w:r>
    </w:p>
    <w:p w14:paraId="41DC1364" w14:textId="77777777" w:rsidR="00C86EF6" w:rsidRDefault="001E6DF6" w:rsidP="00C81022">
      <w:pPr>
        <w:jc w:val="both"/>
        <w:rPr>
          <w:lang w:val="en"/>
        </w:rPr>
      </w:pPr>
      <w:r>
        <w:rPr>
          <w:lang w:val="en"/>
        </w:rPr>
        <w:lastRenderedPageBreak/>
        <w:t>Update History</w:t>
      </w:r>
    </w:p>
    <w:p w14:paraId="32E0CDF4" w14:textId="77777777" w:rsidR="001E6DF6" w:rsidRDefault="001E6DF6" w:rsidP="00C81022">
      <w:pPr>
        <w:jc w:val="both"/>
        <w:rPr>
          <w:lang w:val="en"/>
        </w:rPr>
      </w:pPr>
    </w:p>
    <w:p w14:paraId="7549CF52" w14:textId="63A69D60" w:rsidR="001E6DF6" w:rsidRDefault="001E6DF6" w:rsidP="00C81022">
      <w:pPr>
        <w:jc w:val="both"/>
        <w:rPr>
          <w:lang w:val="en"/>
        </w:rPr>
      </w:pPr>
      <w:proofErr w:type="gramStart"/>
      <w:r>
        <w:rPr>
          <w:lang w:val="en"/>
        </w:rPr>
        <w:t>September,</w:t>
      </w:r>
      <w:proofErr w:type="gramEnd"/>
      <w:r>
        <w:rPr>
          <w:lang w:val="en"/>
        </w:rPr>
        <w:t xml:space="preserve"> 2016</w:t>
      </w:r>
      <w:r>
        <w:rPr>
          <w:lang w:val="en"/>
        </w:rPr>
        <w:tab/>
        <w:t>Minor text edits</w:t>
      </w:r>
    </w:p>
    <w:p w14:paraId="09F06796" w14:textId="7D659B8B" w:rsidR="004F0A6F" w:rsidRDefault="004F0A6F" w:rsidP="00C81022">
      <w:pPr>
        <w:jc w:val="both"/>
        <w:rPr>
          <w:lang w:val="en"/>
        </w:rPr>
      </w:pPr>
      <w:proofErr w:type="gramStart"/>
      <w:r>
        <w:rPr>
          <w:lang w:val="en"/>
        </w:rPr>
        <w:t>March,</w:t>
      </w:r>
      <w:proofErr w:type="gramEnd"/>
      <w:r>
        <w:rPr>
          <w:lang w:val="en"/>
        </w:rPr>
        <w:t xml:space="preserve"> 2017</w:t>
      </w:r>
      <w:r>
        <w:rPr>
          <w:lang w:val="en"/>
        </w:rPr>
        <w:tab/>
      </w:r>
      <w:r>
        <w:rPr>
          <w:lang w:val="en"/>
        </w:rPr>
        <w:tab/>
        <w:t>Minor text edits related to Idea IDE changes</w:t>
      </w:r>
    </w:p>
    <w:p w14:paraId="2BA37A25" w14:textId="77777777" w:rsidR="00C86EF6" w:rsidRDefault="00C86EF6" w:rsidP="00C81022">
      <w:pPr>
        <w:jc w:val="both"/>
      </w:pPr>
    </w:p>
    <w:sectPr w:rsidR="00C86EF6">
      <w:footerReference w:type="default" r:id="rId49"/>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3BD58" w14:textId="77777777" w:rsidR="005865F3" w:rsidRDefault="005865F3">
      <w:r>
        <w:separator/>
      </w:r>
    </w:p>
  </w:endnote>
  <w:endnote w:type="continuationSeparator" w:id="0">
    <w:p w14:paraId="26C97043" w14:textId="77777777" w:rsidR="005865F3" w:rsidRDefault="00586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14:paraId="60C6112C" w14:textId="77777777">
      <w:tc>
        <w:tcPr>
          <w:tcW w:w="750" w:type="pct"/>
        </w:tcPr>
        <w:p w14:paraId="0ABEE6D3" w14:textId="44AD139C" w:rsidR="009003CC" w:rsidRDefault="005865F3">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8-03-01T00:00:00Z">
                <w:dateFormat w:val="M/d/yyyy"/>
                <w:lid w:val="en-US"/>
                <w:storeMappedDataAs w:val="dateTime"/>
                <w:calendar w:val="gregorian"/>
              </w:date>
            </w:sdtPr>
            <w:sdtEndPr/>
            <w:sdtContent>
              <w:r w:rsidR="00B611EC">
                <w:t>3/1/2018</w:t>
              </w:r>
            </w:sdtContent>
          </w:sdt>
        </w:p>
      </w:tc>
      <w:tc>
        <w:tcPr>
          <w:tcW w:w="3500" w:type="pct"/>
        </w:tcPr>
        <w:p w14:paraId="58A9DDCE" w14:textId="77777777" w:rsidR="009003CC" w:rsidRDefault="005865F3">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 xml:space="preserve">getting started with </w:t>
              </w:r>
              <w:proofErr w:type="spellStart"/>
              <w:r w:rsidR="009003CC">
                <w:t>vasl</w:t>
              </w:r>
              <w:proofErr w:type="spellEnd"/>
              <w:r w:rsidR="009003CC">
                <w:t xml:space="preserve"> development</w:t>
              </w:r>
            </w:sdtContent>
          </w:sdt>
        </w:p>
      </w:tc>
      <w:tc>
        <w:tcPr>
          <w:tcW w:w="750" w:type="pct"/>
        </w:tcPr>
        <w:p w14:paraId="07AF07AC" w14:textId="303D8B15" w:rsidR="009003CC" w:rsidRDefault="009003CC">
          <w:pPr>
            <w:pStyle w:val="Footer"/>
            <w:jc w:val="right"/>
          </w:pPr>
          <w:r>
            <w:fldChar w:fldCharType="begin"/>
          </w:r>
          <w:r>
            <w:instrText xml:space="preserve"> PAGE   \* MERGEFORMAT </w:instrText>
          </w:r>
          <w:r>
            <w:fldChar w:fldCharType="separate"/>
          </w:r>
          <w:r w:rsidR="00C204E2">
            <w:rPr>
              <w:noProof/>
            </w:rPr>
            <w:t>19</w:t>
          </w:r>
          <w:r>
            <w:rPr>
              <w:noProof/>
            </w:rPr>
            <w:fldChar w:fldCharType="end"/>
          </w:r>
        </w:p>
      </w:tc>
    </w:tr>
  </w:tbl>
  <w:p w14:paraId="298DADF6" w14:textId="77777777"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6D00C" w14:textId="77777777" w:rsidR="005865F3" w:rsidRDefault="005865F3">
      <w:r>
        <w:separator/>
      </w:r>
    </w:p>
  </w:footnote>
  <w:footnote w:type="continuationSeparator" w:id="0">
    <w:p w14:paraId="12DC6D59" w14:textId="77777777" w:rsidR="005865F3" w:rsidRDefault="005865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7DA"/>
    <w:rsid w:val="000114DC"/>
    <w:rsid w:val="00023EC6"/>
    <w:rsid w:val="00032782"/>
    <w:rsid w:val="00050480"/>
    <w:rsid w:val="00052576"/>
    <w:rsid w:val="00061851"/>
    <w:rsid w:val="000728ED"/>
    <w:rsid w:val="000775A4"/>
    <w:rsid w:val="000A7170"/>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104C"/>
    <w:rsid w:val="001E6DF6"/>
    <w:rsid w:val="001F23B0"/>
    <w:rsid w:val="001F6117"/>
    <w:rsid w:val="00210E17"/>
    <w:rsid w:val="00247752"/>
    <w:rsid w:val="00296EE4"/>
    <w:rsid w:val="00297FA5"/>
    <w:rsid w:val="002B10CC"/>
    <w:rsid w:val="002C015E"/>
    <w:rsid w:val="002E46F3"/>
    <w:rsid w:val="002F04F7"/>
    <w:rsid w:val="002F6C62"/>
    <w:rsid w:val="002F7C98"/>
    <w:rsid w:val="00304FC0"/>
    <w:rsid w:val="00335954"/>
    <w:rsid w:val="00361C1F"/>
    <w:rsid w:val="0037255C"/>
    <w:rsid w:val="00373C88"/>
    <w:rsid w:val="00380808"/>
    <w:rsid w:val="003876E7"/>
    <w:rsid w:val="003D45A6"/>
    <w:rsid w:val="003E278E"/>
    <w:rsid w:val="003F1E5A"/>
    <w:rsid w:val="00401295"/>
    <w:rsid w:val="004179F2"/>
    <w:rsid w:val="0043193E"/>
    <w:rsid w:val="0046663B"/>
    <w:rsid w:val="00473111"/>
    <w:rsid w:val="00484E05"/>
    <w:rsid w:val="00491A4A"/>
    <w:rsid w:val="004A3BA2"/>
    <w:rsid w:val="004A448B"/>
    <w:rsid w:val="004C3954"/>
    <w:rsid w:val="004D6136"/>
    <w:rsid w:val="004F0A6F"/>
    <w:rsid w:val="005016E0"/>
    <w:rsid w:val="005060B3"/>
    <w:rsid w:val="00506CB2"/>
    <w:rsid w:val="00510C91"/>
    <w:rsid w:val="00513F9A"/>
    <w:rsid w:val="00515AD9"/>
    <w:rsid w:val="00515C2D"/>
    <w:rsid w:val="0053527A"/>
    <w:rsid w:val="00560497"/>
    <w:rsid w:val="00562209"/>
    <w:rsid w:val="005727DA"/>
    <w:rsid w:val="0057285B"/>
    <w:rsid w:val="00576982"/>
    <w:rsid w:val="005865F3"/>
    <w:rsid w:val="0059402E"/>
    <w:rsid w:val="005A382B"/>
    <w:rsid w:val="005B498F"/>
    <w:rsid w:val="005C2A8E"/>
    <w:rsid w:val="005E0E39"/>
    <w:rsid w:val="005F0FF6"/>
    <w:rsid w:val="005F124E"/>
    <w:rsid w:val="005F142E"/>
    <w:rsid w:val="00606C70"/>
    <w:rsid w:val="00614B5F"/>
    <w:rsid w:val="0064629D"/>
    <w:rsid w:val="006619A1"/>
    <w:rsid w:val="00686799"/>
    <w:rsid w:val="00697ABE"/>
    <w:rsid w:val="006A7430"/>
    <w:rsid w:val="006B1940"/>
    <w:rsid w:val="006B1B9A"/>
    <w:rsid w:val="006B6FD3"/>
    <w:rsid w:val="006C3B6F"/>
    <w:rsid w:val="006C7CF9"/>
    <w:rsid w:val="006D28F5"/>
    <w:rsid w:val="006F4066"/>
    <w:rsid w:val="006F514E"/>
    <w:rsid w:val="007167E1"/>
    <w:rsid w:val="00716B69"/>
    <w:rsid w:val="0075027E"/>
    <w:rsid w:val="0077667D"/>
    <w:rsid w:val="007A434B"/>
    <w:rsid w:val="007A4B7B"/>
    <w:rsid w:val="007A6895"/>
    <w:rsid w:val="007A7B7C"/>
    <w:rsid w:val="007E7766"/>
    <w:rsid w:val="007F2673"/>
    <w:rsid w:val="007F5F58"/>
    <w:rsid w:val="0081322C"/>
    <w:rsid w:val="00830769"/>
    <w:rsid w:val="00880237"/>
    <w:rsid w:val="00893EB3"/>
    <w:rsid w:val="00896BA1"/>
    <w:rsid w:val="008A4175"/>
    <w:rsid w:val="008C329A"/>
    <w:rsid w:val="008D1DB0"/>
    <w:rsid w:val="008D4704"/>
    <w:rsid w:val="008D5D46"/>
    <w:rsid w:val="009003CC"/>
    <w:rsid w:val="00900D37"/>
    <w:rsid w:val="00911ADD"/>
    <w:rsid w:val="0092080B"/>
    <w:rsid w:val="00923BAF"/>
    <w:rsid w:val="009509A5"/>
    <w:rsid w:val="00967C53"/>
    <w:rsid w:val="00990AF1"/>
    <w:rsid w:val="009B5E90"/>
    <w:rsid w:val="009C7244"/>
    <w:rsid w:val="009D0FB1"/>
    <w:rsid w:val="009D6A03"/>
    <w:rsid w:val="009F235F"/>
    <w:rsid w:val="009F4649"/>
    <w:rsid w:val="00A2560F"/>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1319"/>
    <w:rsid w:val="00B45EDE"/>
    <w:rsid w:val="00B50B8D"/>
    <w:rsid w:val="00B54833"/>
    <w:rsid w:val="00B611EC"/>
    <w:rsid w:val="00B745E1"/>
    <w:rsid w:val="00B7489A"/>
    <w:rsid w:val="00B90BCD"/>
    <w:rsid w:val="00BA50B4"/>
    <w:rsid w:val="00BC639C"/>
    <w:rsid w:val="00BE169D"/>
    <w:rsid w:val="00BE48D6"/>
    <w:rsid w:val="00BF36DC"/>
    <w:rsid w:val="00BF4ED9"/>
    <w:rsid w:val="00BF62A4"/>
    <w:rsid w:val="00C204E2"/>
    <w:rsid w:val="00C255F9"/>
    <w:rsid w:val="00C32C2E"/>
    <w:rsid w:val="00C5021C"/>
    <w:rsid w:val="00C73F84"/>
    <w:rsid w:val="00C81022"/>
    <w:rsid w:val="00C86EF6"/>
    <w:rsid w:val="00C924A1"/>
    <w:rsid w:val="00CA23E3"/>
    <w:rsid w:val="00CA547D"/>
    <w:rsid w:val="00CD32CE"/>
    <w:rsid w:val="00CF1781"/>
    <w:rsid w:val="00D30D10"/>
    <w:rsid w:val="00D43C18"/>
    <w:rsid w:val="00D74449"/>
    <w:rsid w:val="00DA61E0"/>
    <w:rsid w:val="00DB05DB"/>
    <w:rsid w:val="00DB64B9"/>
    <w:rsid w:val="00DD4899"/>
    <w:rsid w:val="00DF2AFA"/>
    <w:rsid w:val="00DF4F6F"/>
    <w:rsid w:val="00DF6F39"/>
    <w:rsid w:val="00E01214"/>
    <w:rsid w:val="00E10DA6"/>
    <w:rsid w:val="00E23350"/>
    <w:rsid w:val="00E242B0"/>
    <w:rsid w:val="00E37280"/>
    <w:rsid w:val="00E42904"/>
    <w:rsid w:val="00E441C5"/>
    <w:rsid w:val="00E47A2A"/>
    <w:rsid w:val="00E72718"/>
    <w:rsid w:val="00E747CF"/>
    <w:rsid w:val="00E96195"/>
    <w:rsid w:val="00EC0425"/>
    <w:rsid w:val="00ED70EB"/>
    <w:rsid w:val="00EE141B"/>
    <w:rsid w:val="00EE18EB"/>
    <w:rsid w:val="00EE3FBF"/>
    <w:rsid w:val="00EE50ED"/>
    <w:rsid w:val="00F114BB"/>
    <w:rsid w:val="00F13DDF"/>
    <w:rsid w:val="00F14021"/>
    <w:rsid w:val="00F169BD"/>
    <w:rsid w:val="00F4240E"/>
    <w:rsid w:val="00F54312"/>
    <w:rsid w:val="00F7138B"/>
    <w:rsid w:val="00F7219E"/>
    <w:rsid w:val="00FA4C4B"/>
    <w:rsid w:val="00FB44E5"/>
    <w:rsid w:val="00FB5425"/>
    <w:rsid w:val="00FC0B5C"/>
    <w:rsid w:val="00FC2A2F"/>
    <w:rsid w:val="00FC65E4"/>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679E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 w:type="character" w:styleId="CommentReference">
    <w:name w:val="annotation reference"/>
    <w:basedOn w:val="DefaultParagraphFont"/>
    <w:uiPriority w:val="99"/>
    <w:semiHidden/>
    <w:unhideWhenUsed/>
    <w:rsid w:val="00B41319"/>
    <w:rPr>
      <w:sz w:val="16"/>
      <w:szCs w:val="16"/>
    </w:rPr>
  </w:style>
  <w:style w:type="paragraph" w:styleId="CommentText">
    <w:name w:val="annotation text"/>
    <w:basedOn w:val="Normal"/>
    <w:link w:val="CommentTextChar"/>
    <w:uiPriority w:val="99"/>
    <w:semiHidden/>
    <w:unhideWhenUsed/>
    <w:rsid w:val="00B41319"/>
    <w:rPr>
      <w:sz w:val="20"/>
      <w:szCs w:val="20"/>
    </w:rPr>
  </w:style>
  <w:style w:type="character" w:customStyle="1" w:styleId="CommentTextChar">
    <w:name w:val="Comment Text Char"/>
    <w:basedOn w:val="DefaultParagraphFont"/>
    <w:link w:val="CommentText"/>
    <w:uiPriority w:val="99"/>
    <w:semiHidden/>
    <w:rsid w:val="00B41319"/>
    <w:rPr>
      <w:sz w:val="20"/>
      <w:szCs w:val="20"/>
    </w:rPr>
  </w:style>
  <w:style w:type="paragraph" w:styleId="CommentSubject">
    <w:name w:val="annotation subject"/>
    <w:basedOn w:val="CommentText"/>
    <w:next w:val="CommentText"/>
    <w:link w:val="CommentSubjectChar"/>
    <w:uiPriority w:val="99"/>
    <w:semiHidden/>
    <w:unhideWhenUsed/>
    <w:rsid w:val="00B41319"/>
    <w:rPr>
      <w:b/>
      <w:bCs/>
    </w:rPr>
  </w:style>
  <w:style w:type="character" w:customStyle="1" w:styleId="CommentSubjectChar">
    <w:name w:val="Comment Subject Char"/>
    <w:basedOn w:val="CommentTextChar"/>
    <w:link w:val="CommentSubject"/>
    <w:uiPriority w:val="99"/>
    <w:semiHidden/>
    <w:rsid w:val="00B41319"/>
    <w:rPr>
      <w:b/>
      <w:bCs/>
      <w:sz w:val="20"/>
      <w:szCs w:val="20"/>
    </w:rPr>
  </w:style>
  <w:style w:type="character" w:styleId="UnresolvedMention">
    <w:name w:val="Unresolved Mention"/>
    <w:basedOn w:val="DefaultParagraphFont"/>
    <w:uiPriority w:val="99"/>
    <w:semiHidden/>
    <w:unhideWhenUsed/>
    <w:rsid w:val="007A43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JPG"/><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git-scm.com/book/en/v2/Getting-Started-About-Version-Control" TargetMode="Externa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5.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aven.apache.org/download.cgi" TargetMode="External"/><Relationship Id="rId20" Type="http://schemas.openxmlformats.org/officeDocument/2006/relationships/hyperlink" Target="http://www.git-scm.com/" TargetMode="External"/><Relationship Id="rId41" Type="http://schemas.openxmlformats.org/officeDocument/2006/relationships/hyperlink" Target="https://github.com/vasl-developers/vasl/pull/227"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6B30"/>
    <w:rsid w:val="000C3BDA"/>
    <w:rsid w:val="001E1819"/>
    <w:rsid w:val="0022583A"/>
    <w:rsid w:val="002730AA"/>
    <w:rsid w:val="00295F51"/>
    <w:rsid w:val="002B6BE7"/>
    <w:rsid w:val="002D0E8C"/>
    <w:rsid w:val="00380622"/>
    <w:rsid w:val="003A74B2"/>
    <w:rsid w:val="00510140"/>
    <w:rsid w:val="006A487E"/>
    <w:rsid w:val="007267FA"/>
    <w:rsid w:val="00796B71"/>
    <w:rsid w:val="00857315"/>
    <w:rsid w:val="008C0680"/>
    <w:rsid w:val="00947693"/>
    <w:rsid w:val="00B94205"/>
    <w:rsid w:val="00C530D6"/>
    <w:rsid w:val="00C73C2F"/>
    <w:rsid w:val="00CF4E33"/>
    <w:rsid w:val="00D87385"/>
    <w:rsid w:val="00E222DD"/>
    <w:rsid w:val="00E86B30"/>
    <w:rsid w:val="00ED6DE5"/>
    <w:rsid w:val="00F67F68"/>
    <w:rsid w:val="00F9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3FB116FA-76A1-4DCE-9142-C00BEF05F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413</TotalTime>
  <Pages>20</Pages>
  <Words>4757</Words>
  <Characters>27119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31813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15</cp:revision>
  <dcterms:created xsi:type="dcterms:W3CDTF">2016-09-16T17:41:00Z</dcterms:created>
  <dcterms:modified xsi:type="dcterms:W3CDTF">2018-03-05T18:34:00Z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